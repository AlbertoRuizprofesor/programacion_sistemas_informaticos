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9252924"/>
        <w:docPartObj>
          <w:docPartGallery w:val="Cover Pages"/>
          <w:docPartUnique/>
        </w:docPartObj>
      </w:sdtPr>
      <w:sdtEndPr>
        <w:rPr>
          <w:rFonts w:ascii="Arial" w:eastAsia="Georgia" w:hAnsi="Arial" w:cs="Arial"/>
          <w:color w:val="002060"/>
          <w:sz w:val="64"/>
          <w:szCs w:val="22"/>
          <w:lang w:val="es-ES_tradnl" w:bidi="en-US"/>
        </w:rPr>
      </w:sdtEndPr>
      <w:sdtContent>
        <w:p w14:paraId="18BB72F9" w14:textId="77777777" w:rsidR="00B52F10" w:rsidRDefault="00B52F10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8480" behindDoc="0" locked="0" layoutInCell="1" allowOverlap="1" wp14:anchorId="2A23F643" wp14:editId="40AB2B40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131445</wp:posOffset>
                    </wp:positionV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C07ABA5" id="Grupo 149" o:spid="_x0000_s1026" style="position:absolute;margin-left:0;margin-top:10.35pt;width:8in;height:95.7pt;z-index:251668480;mso-width-percent:941;mso-height-percent:121;mso-position-horizontal:center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B2StKX2wAAAAgBAAAPAAAA&#10;ZHJzL2Rvd25yZXYueG1sTI/BTsMwEETvSPyDtZW4UccWFJTGqSgSH0BBqEc3XpKo8TqNnTbh69me&#10;4Lgzq5k3xWbynTjjENtABtQyA4FUBddSbeDz4+3+GURMlpztAqGBGSNsytubwuYuXOgdz7tUCw6h&#10;mFsDTUp9LmWsGvQ2LkOPxN53GLxNfA61dIO9cLjvpM6ylfS2JW5obI+vDVbH3ei5d6+3o/qZZ5L7&#10;r+O2n1en8eFkzN1ielmDSDilv2e44jM6lMx0CCO5KDoDPCQZ0NkTiKurHjUrB1aUViDLQv4fUP4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1A717F6" wp14:editId="024EE6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ABA0C0" w14:textId="77777777" w:rsidR="0081341C" w:rsidRDefault="0081341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1A717F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0;margin-top:0;width:8in;height:79.5pt;z-index:25166745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24ABA0C0" w14:textId="77777777" w:rsidR="0081341C" w:rsidRDefault="0081341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A368263" w14:textId="77777777" w:rsidR="00B52F10" w:rsidRDefault="00B52F10">
          <w:pP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7EB9874" wp14:editId="144474D8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2155825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78B22F" w14:textId="77777777" w:rsidR="0081341C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B6CE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Ejercicios obligatorios de métodos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E5876B7" w14:textId="77777777" w:rsidR="0081341C" w:rsidRDefault="00C6263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7EB9874" id="Cuadro de texto 154" o:spid="_x0000_s1027" type="#_x0000_t202" style="position:absolute;left:0;text-align:left;margin-left:17.45pt;margin-top:169.75pt;width:8in;height:286.5pt;z-index:251665408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" filled="f" stroked="f" strokeweight=".5pt">
                    <v:textbox inset="126pt,0,54pt,0">
                      <w:txbxContent>
                        <w:p w14:paraId="0178B22F" w14:textId="77777777" w:rsidR="0081341C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B6CE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Ejercicios obligatorios de métodos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E5876B7" w14:textId="77777777" w:rsidR="0081341C" w:rsidRDefault="00C6263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  <w:br w:type="page"/>
          </w:r>
        </w:p>
      </w:sdtContent>
    </w:sdt>
    <w:sdt>
      <w:sdtPr>
        <w:id w:val="-10451324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34F831" w14:textId="77777777" w:rsidR="000D3085" w:rsidRPr="00731640" w:rsidRDefault="000D3085" w:rsidP="00E01F80">
          <w:pPr>
            <w:ind w:left="142"/>
            <w:rPr>
              <w:b/>
              <w:color w:val="1F3864" w:themeColor="accent1" w:themeShade="80"/>
              <w:sz w:val="28"/>
            </w:rPr>
          </w:pPr>
          <w:r w:rsidRPr="00731640">
            <w:rPr>
              <w:b/>
              <w:color w:val="1F3864" w:themeColor="accent1" w:themeShade="80"/>
              <w:sz w:val="28"/>
            </w:rPr>
            <w:t>Contenido</w:t>
          </w:r>
        </w:p>
        <w:p w14:paraId="33223CAE" w14:textId="2E11F687" w:rsidR="00FE3113" w:rsidRDefault="000D3085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24872254" w:history="1">
            <w:r w:rsidR="00FE3113" w:rsidRPr="00975BDC">
              <w:rPr>
                <w:rStyle w:val="Hipervnculo"/>
                <w:noProof/>
              </w:rPr>
              <w:t>1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Calculadora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_Toc124872254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3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437EA0A0" w14:textId="076AB6D0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5" w:history="1">
            <w:r w:rsidRPr="00975BDC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Número capicuo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4E38D" w14:textId="614C553B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6" w:history="1">
            <w:r w:rsidRPr="00975BDC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A98B9" w14:textId="582E83B3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7" w:history="1">
            <w:r w:rsidRPr="00975BDC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Raiz cuadrada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1DED4" w14:textId="2C3EAE9D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8" w:history="1">
            <w:r w:rsidRPr="00975BDC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Usuario y password.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3AE4" w14:textId="33ADDCE9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9" w:history="1">
            <w:r w:rsidRPr="00975BDC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Número primo.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6086E" w14:textId="22EFF435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0" w:history="1">
            <w:r w:rsidRPr="00975BDC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Array y métodos.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485E" w14:textId="264E1FCB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1" w:history="1">
            <w:r w:rsidRPr="00975BDC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Ejercicio en clase, sube el ejercicio realizado en clase con paquetes, matemáticas.geometria y matemáticas.varias.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B00EA" w14:textId="44CED122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2" w:history="1">
            <w:r w:rsidRPr="00975BDC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El ejercicio anterior, añádele algún método más.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BE6A" w14:textId="407EE91C" w:rsidR="00FE3113" w:rsidRDefault="00FE3113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3" w:history="1">
            <w:r w:rsidRPr="00975BDC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975BDC">
              <w:rPr>
                <w:rStyle w:val="Hipervnculo"/>
                <w:noProof/>
              </w:rPr>
              <w:t>Ejercicio libre.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_Toc124872263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BD392" w14:textId="77777777" w:rsidR="000D3085" w:rsidRDefault="000D3085" w:rsidP="00E01F80">
          <w:pPr>
            <w:ind w:left="142"/>
          </w:pPr>
          <w:r>
            <w:rPr>
              <w:b/>
              <w:bCs/>
            </w:rPr>
            <w:fldChar w:fldCharType="end"/>
          </w:r>
        </w:p>
      </w:sdtContent>
    </w:sdt>
    <w:p w14:paraId="61D06852" w14:textId="77777777" w:rsidR="009F173E" w:rsidRDefault="009F173E" w:rsidP="00E01F80">
      <w:pPr>
        <w:ind w:left="142"/>
      </w:pPr>
    </w:p>
    <w:p w14:paraId="133EFB4B" w14:textId="77777777" w:rsidR="009F173E" w:rsidRDefault="009F173E" w:rsidP="00E01F80">
      <w:pPr>
        <w:ind w:left="142"/>
      </w:pPr>
    </w:p>
    <w:p w14:paraId="723B1621" w14:textId="77777777" w:rsidR="009F173E" w:rsidRDefault="009F173E" w:rsidP="00E01F80">
      <w:pPr>
        <w:ind w:left="142"/>
        <w:rPr>
          <w:rFonts w:eastAsiaTheme="majorEastAsia" w:cstheme="majorBidi"/>
          <w:b/>
          <w:kern w:val="28"/>
          <w:sz w:val="28"/>
          <w:szCs w:val="56"/>
        </w:rPr>
      </w:pPr>
      <w:r>
        <w:br w:type="page"/>
      </w:r>
    </w:p>
    <w:p w14:paraId="5FCCDE6E" w14:textId="77777777" w:rsidR="00AB6CE0" w:rsidRDefault="00A33B31" w:rsidP="00AB6CE0">
      <w:pPr>
        <w:pStyle w:val="Ttulo1"/>
      </w:pPr>
      <w:bookmarkStart w:id="0" w:name="_Toc124872254"/>
      <w:r>
        <w:lastRenderedPageBreak/>
        <w:t>Calculadora</w:t>
      </w:r>
      <w:bookmarkEnd w:id="0"/>
      <w:r>
        <w:t xml:space="preserve"> </w:t>
      </w:r>
    </w:p>
    <w:p w14:paraId="517E1846" w14:textId="77777777" w:rsidR="00A33B31" w:rsidRDefault="00A33B31" w:rsidP="00A33B31"/>
    <w:p w14:paraId="6D760800" w14:textId="77777777" w:rsidR="00A33B31" w:rsidRDefault="00A33B31" w:rsidP="00A33B31">
      <w:r>
        <w:t>Realice la siguiente calculadora</w:t>
      </w:r>
    </w:p>
    <w:p w14:paraId="641DC84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7F5F"/>
          <w:sz w:val="22"/>
          <w:szCs w:val="22"/>
        </w:rPr>
        <w:t xml:space="preserve">//ejemplo de calculadora sin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creacion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 xml:space="preserve"> de objetos por ello usamos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metodos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static</w:t>
      </w:r>
      <w:proofErr w:type="spellEnd"/>
    </w:p>
    <w:p w14:paraId="65995BB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import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java.util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.Scanner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4760EC26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class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Calculadora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{</w:t>
      </w:r>
    </w:p>
    <w:p w14:paraId="6C505820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main(String[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]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6151BA2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Scanner </w:t>
      </w:r>
      <w:r w:rsidRPr="00A33B31">
        <w:rPr>
          <w:rFonts w:ascii="Consolas" w:hAnsi="Consolas" w:cs="Consolas"/>
          <w:color w:val="6A3E3E"/>
          <w:sz w:val="22"/>
          <w:szCs w:val="22"/>
          <w:u w:val="single"/>
          <w:lang w:val="en-GB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=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Scanner(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175F9E86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</w:p>
    <w:p w14:paraId="4A51362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"indica el primer número;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);     </w:t>
      </w:r>
    </w:p>
    <w:p w14:paraId="2898185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>=</w:t>
      </w:r>
      <w:proofErr w:type="spellStart"/>
      <w:proofErr w:type="gramStart"/>
      <w:r w:rsidRPr="00A33B31">
        <w:rPr>
          <w:rFonts w:ascii="Consolas" w:hAnsi="Consolas" w:cs="Consolas"/>
          <w:color w:val="6A3E3E"/>
          <w:sz w:val="22"/>
          <w:szCs w:val="22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</w:rPr>
        <w:t>.nextInt</w:t>
      </w:r>
      <w:proofErr w:type="spellEnd"/>
      <w:proofErr w:type="gramEnd"/>
      <w:r w:rsidRPr="00A33B31">
        <w:rPr>
          <w:rFonts w:ascii="Consolas" w:hAnsi="Consolas" w:cs="Consolas"/>
          <w:color w:val="000000"/>
          <w:sz w:val="22"/>
          <w:szCs w:val="22"/>
        </w:rPr>
        <w:t>();</w:t>
      </w:r>
    </w:p>
    <w:p w14:paraId="6DEB949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 xml:space="preserve">"indica el </w:t>
      </w:r>
      <w:proofErr w:type="spellStart"/>
      <w:r w:rsidRPr="00A33B31">
        <w:rPr>
          <w:rFonts w:ascii="Consolas" w:hAnsi="Consolas" w:cs="Consolas"/>
          <w:color w:val="2A00FF"/>
          <w:sz w:val="22"/>
          <w:szCs w:val="22"/>
        </w:rPr>
        <w:t>segundor</w:t>
      </w:r>
      <w:proofErr w:type="spellEnd"/>
      <w:r w:rsidRPr="00A33B31">
        <w:rPr>
          <w:rFonts w:ascii="Consolas" w:hAnsi="Consolas" w:cs="Consolas"/>
          <w:color w:val="2A00FF"/>
          <w:sz w:val="22"/>
          <w:szCs w:val="22"/>
        </w:rPr>
        <w:t xml:space="preserve"> número;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);   </w:t>
      </w:r>
    </w:p>
    <w:p w14:paraId="01AFE81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=</w:t>
      </w:r>
      <w:proofErr w:type="spellStart"/>
      <w:proofErr w:type="gramStart"/>
      <w:r w:rsidRPr="00A33B31">
        <w:rPr>
          <w:rFonts w:ascii="Consolas" w:hAnsi="Consolas" w:cs="Consolas"/>
          <w:color w:val="6A3E3E"/>
          <w:sz w:val="22"/>
          <w:szCs w:val="22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</w:rPr>
        <w:t>.nextInt</w:t>
      </w:r>
      <w:proofErr w:type="spellEnd"/>
      <w:proofErr w:type="gramEnd"/>
      <w:r w:rsidRPr="00A33B31">
        <w:rPr>
          <w:rFonts w:ascii="Consolas" w:hAnsi="Consolas" w:cs="Consolas"/>
          <w:color w:val="000000"/>
          <w:sz w:val="22"/>
          <w:szCs w:val="22"/>
        </w:rPr>
        <w:t>();</w:t>
      </w:r>
    </w:p>
    <w:p w14:paraId="546719E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A33B31">
        <w:rPr>
          <w:rFonts w:ascii="Consolas" w:hAnsi="Consolas" w:cs="Consolas"/>
          <w:color w:val="3F7F5F"/>
          <w:sz w:val="22"/>
          <w:szCs w:val="22"/>
        </w:rPr>
        <w:t xml:space="preserve">//invocamos los diferentes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metodos</w:t>
      </w:r>
      <w:proofErr w:type="spellEnd"/>
    </w:p>
    <w:p w14:paraId="1259E6E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"Suma: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proofErr w:type="gram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suma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1DFBDB9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"Resta: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proofErr w:type="gram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resta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62235DF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"Producto: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proofErr w:type="gram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producto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01D86BC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"División: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proofErr w:type="spellStart"/>
      <w:proofErr w:type="gram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division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66AA863B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36EC6B5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</w:t>
      </w:r>
      <w:r w:rsidRPr="00A33B31">
        <w:rPr>
          <w:rFonts w:ascii="Consolas" w:hAnsi="Consolas" w:cs="Consolas"/>
          <w:color w:val="3F7F5F"/>
          <w:sz w:val="22"/>
          <w:szCs w:val="22"/>
        </w:rPr>
        <w:t xml:space="preserve">// métodos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static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>, no necesitan instanciar una clase.</w:t>
      </w:r>
    </w:p>
    <w:p w14:paraId="26DEB44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suma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48B7198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+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335B350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4D0EE18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4EEDEB0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resta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185E4B3B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-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478C82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58A4A44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3F3F966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producto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0579E05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*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2FA0F55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4CF04B1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397CA3D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division(</w:t>
      </w:r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7DA55E3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return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/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;</w:t>
      </w:r>
    </w:p>
    <w:p w14:paraId="4C1B72C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540E918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>}</w:t>
      </w:r>
    </w:p>
    <w:p w14:paraId="4DF10CEE" w14:textId="5BCD9952" w:rsidR="00A33B31" w:rsidRDefault="006B4DFF" w:rsidP="00A33B31">
      <w:r w:rsidRPr="006B4DFF">
        <w:drawing>
          <wp:inline distT="0" distB="0" distL="0" distR="0" wp14:anchorId="797FB421" wp14:editId="332E51EC">
            <wp:extent cx="2724530" cy="1514686"/>
            <wp:effectExtent l="0" t="0" r="0" b="9525"/>
            <wp:docPr id="1763244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4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E519" w14:textId="77777777" w:rsidR="00A33B31" w:rsidRPr="00A33B31" w:rsidRDefault="00A33B31" w:rsidP="00A33B31">
      <w:pPr>
        <w:pStyle w:val="Ttulo1"/>
      </w:pPr>
      <w:bookmarkStart w:id="1" w:name="_Toc124872255"/>
      <w:r>
        <w:t xml:space="preserve">Número </w:t>
      </w:r>
      <w:proofErr w:type="spellStart"/>
      <w:r>
        <w:t>capicuo</w:t>
      </w:r>
      <w:bookmarkEnd w:id="1"/>
      <w:proofErr w:type="spellEnd"/>
    </w:p>
    <w:p w14:paraId="4C26B35E" w14:textId="77777777" w:rsidR="007E4B9B" w:rsidRPr="00C62638" w:rsidRDefault="007E4B9B" w:rsidP="007E4B9B">
      <w:pPr>
        <w:rPr>
          <w:sz w:val="22"/>
          <w:szCs w:val="22"/>
          <w:lang w:val="en-GB"/>
        </w:rPr>
      </w:pPr>
      <w:r>
        <w:rPr>
          <w:sz w:val="22"/>
          <w:szCs w:val="22"/>
        </w:rPr>
        <w:t xml:space="preserve">Realiza el siguiente ejercicio, utilizando métodos, realice el ejercicio de calcular que un número de dos dígitos, sea </w:t>
      </w:r>
      <w:r w:rsidR="00C04BCA">
        <w:rPr>
          <w:sz w:val="22"/>
          <w:szCs w:val="22"/>
        </w:rPr>
        <w:t>capicúa</w:t>
      </w:r>
      <w:r>
        <w:rPr>
          <w:sz w:val="22"/>
          <w:szCs w:val="22"/>
        </w:rPr>
        <w:t xml:space="preserve">, utilizando métodos. </w:t>
      </w:r>
      <w:proofErr w:type="spellStart"/>
      <w:r w:rsidRPr="00C62638">
        <w:rPr>
          <w:sz w:val="22"/>
          <w:szCs w:val="22"/>
          <w:lang w:val="en-GB"/>
        </w:rPr>
        <w:t>Posible</w:t>
      </w:r>
      <w:proofErr w:type="spellEnd"/>
      <w:r w:rsidRPr="00C62638">
        <w:rPr>
          <w:sz w:val="22"/>
          <w:szCs w:val="22"/>
          <w:lang w:val="en-GB"/>
        </w:rPr>
        <w:t xml:space="preserve"> </w:t>
      </w:r>
      <w:proofErr w:type="spellStart"/>
      <w:r w:rsidRPr="00C62638">
        <w:rPr>
          <w:sz w:val="22"/>
          <w:szCs w:val="22"/>
          <w:lang w:val="en-GB"/>
        </w:rPr>
        <w:t>solución</w:t>
      </w:r>
      <w:proofErr w:type="spellEnd"/>
      <w:r w:rsidRPr="00C62638">
        <w:rPr>
          <w:sz w:val="22"/>
          <w:szCs w:val="22"/>
          <w:lang w:val="en-GB"/>
        </w:rPr>
        <w:t>.</w:t>
      </w:r>
    </w:p>
    <w:p w14:paraId="03BBFB56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 xml:space="preserve">public class </w:t>
      </w:r>
      <w:proofErr w:type="spellStart"/>
      <w:r w:rsidRPr="007E4B9B">
        <w:rPr>
          <w:sz w:val="22"/>
          <w:szCs w:val="22"/>
          <w:lang w:val="en-GB"/>
        </w:rPr>
        <w:t>ClaseCapicua</w:t>
      </w:r>
      <w:proofErr w:type="spellEnd"/>
      <w:r w:rsidRPr="007E4B9B">
        <w:rPr>
          <w:sz w:val="22"/>
          <w:szCs w:val="22"/>
          <w:lang w:val="en-GB"/>
        </w:rPr>
        <w:t xml:space="preserve"> {</w:t>
      </w:r>
    </w:p>
    <w:p w14:paraId="5DA5D214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lastRenderedPageBreak/>
        <w:tab/>
        <w:t>public static void main (</w:t>
      </w:r>
      <w:proofErr w:type="gramStart"/>
      <w:r w:rsidRPr="007E4B9B">
        <w:rPr>
          <w:sz w:val="22"/>
          <w:szCs w:val="22"/>
          <w:lang w:val="en-GB"/>
        </w:rPr>
        <w:t>String[</w:t>
      </w:r>
      <w:proofErr w:type="gramEnd"/>
      <w:r w:rsidRPr="007E4B9B">
        <w:rPr>
          <w:sz w:val="22"/>
          <w:szCs w:val="22"/>
          <w:lang w:val="en-GB"/>
        </w:rPr>
        <w:t xml:space="preserve">] </w:t>
      </w:r>
      <w:proofErr w:type="spellStart"/>
      <w:r w:rsidRPr="007E4B9B">
        <w:rPr>
          <w:sz w:val="22"/>
          <w:szCs w:val="22"/>
          <w:lang w:val="en-GB"/>
        </w:rPr>
        <w:t>args</w:t>
      </w:r>
      <w:proofErr w:type="spellEnd"/>
      <w:r w:rsidRPr="007E4B9B">
        <w:rPr>
          <w:sz w:val="22"/>
          <w:szCs w:val="22"/>
          <w:lang w:val="en-GB"/>
        </w:rPr>
        <w:t>) {</w:t>
      </w:r>
    </w:p>
    <w:p w14:paraId="3D79402D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int a=55;</w:t>
      </w:r>
    </w:p>
    <w:p w14:paraId="6F9FE24D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proofErr w:type="spellStart"/>
      <w:r w:rsidRPr="007E4B9B">
        <w:rPr>
          <w:sz w:val="22"/>
          <w:szCs w:val="22"/>
          <w:lang w:val="en-GB"/>
        </w:rPr>
        <w:t>System.out.println</w:t>
      </w:r>
      <w:proofErr w:type="spellEnd"/>
      <w:r w:rsidRPr="007E4B9B">
        <w:rPr>
          <w:sz w:val="22"/>
          <w:szCs w:val="22"/>
          <w:lang w:val="en-GB"/>
        </w:rPr>
        <w:t>(</w:t>
      </w:r>
      <w:proofErr w:type="spellStart"/>
      <w:r w:rsidRPr="007E4B9B">
        <w:rPr>
          <w:sz w:val="22"/>
          <w:szCs w:val="22"/>
          <w:lang w:val="en-GB"/>
        </w:rPr>
        <w:t>esCapicua</w:t>
      </w:r>
      <w:proofErr w:type="spellEnd"/>
      <w:r w:rsidRPr="007E4B9B">
        <w:rPr>
          <w:sz w:val="22"/>
          <w:szCs w:val="22"/>
          <w:lang w:val="en-GB"/>
        </w:rPr>
        <w:t>(a));</w:t>
      </w:r>
      <w:r w:rsidRPr="007E4B9B">
        <w:rPr>
          <w:sz w:val="22"/>
          <w:szCs w:val="22"/>
          <w:lang w:val="en-GB"/>
        </w:rPr>
        <w:tab/>
      </w:r>
    </w:p>
    <w:p w14:paraId="63B989A6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}</w:t>
      </w:r>
    </w:p>
    <w:p w14:paraId="5FE291E0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 xml:space="preserve">public static </w:t>
      </w:r>
      <w:proofErr w:type="spellStart"/>
      <w:r w:rsidRPr="007E4B9B">
        <w:rPr>
          <w:sz w:val="22"/>
          <w:szCs w:val="22"/>
          <w:lang w:val="en-GB"/>
        </w:rPr>
        <w:t>boolean</w:t>
      </w:r>
      <w:proofErr w:type="spellEnd"/>
      <w:r w:rsidRPr="007E4B9B">
        <w:rPr>
          <w:sz w:val="22"/>
          <w:szCs w:val="22"/>
          <w:lang w:val="en-GB"/>
        </w:rPr>
        <w:t xml:space="preserve"> </w:t>
      </w:r>
      <w:proofErr w:type="spellStart"/>
      <w:proofErr w:type="gramStart"/>
      <w:r w:rsidRPr="007E4B9B">
        <w:rPr>
          <w:sz w:val="22"/>
          <w:szCs w:val="22"/>
          <w:lang w:val="en-GB"/>
        </w:rPr>
        <w:t>esCapicua</w:t>
      </w:r>
      <w:proofErr w:type="spellEnd"/>
      <w:r w:rsidRPr="007E4B9B">
        <w:rPr>
          <w:sz w:val="22"/>
          <w:szCs w:val="22"/>
          <w:lang w:val="en-GB"/>
        </w:rPr>
        <w:t>(</w:t>
      </w:r>
      <w:proofErr w:type="gramEnd"/>
      <w:r w:rsidRPr="007E4B9B">
        <w:rPr>
          <w:sz w:val="22"/>
          <w:szCs w:val="22"/>
          <w:lang w:val="en-GB"/>
        </w:rPr>
        <w:t>int x) {</w:t>
      </w:r>
    </w:p>
    <w:p w14:paraId="12031FC9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proofErr w:type="spellStart"/>
      <w:r w:rsidRPr="007E4B9B">
        <w:rPr>
          <w:sz w:val="22"/>
          <w:szCs w:val="22"/>
          <w:lang w:val="en-GB"/>
        </w:rPr>
        <w:t>boolean</w:t>
      </w:r>
      <w:proofErr w:type="spellEnd"/>
      <w:r w:rsidRPr="007E4B9B">
        <w:rPr>
          <w:sz w:val="22"/>
          <w:szCs w:val="22"/>
          <w:lang w:val="en-GB"/>
        </w:rPr>
        <w:t xml:space="preserve"> </w:t>
      </w:r>
      <w:proofErr w:type="spellStart"/>
      <w:r w:rsidRPr="007E4B9B">
        <w:rPr>
          <w:sz w:val="22"/>
          <w:szCs w:val="22"/>
          <w:lang w:val="en-GB"/>
        </w:rPr>
        <w:t>capicua</w:t>
      </w:r>
      <w:proofErr w:type="spellEnd"/>
      <w:r w:rsidRPr="007E4B9B">
        <w:rPr>
          <w:sz w:val="22"/>
          <w:szCs w:val="22"/>
          <w:lang w:val="en-GB"/>
        </w:rPr>
        <w:t>=false;</w:t>
      </w:r>
    </w:p>
    <w:p w14:paraId="1CE71A98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 xml:space="preserve">    if (x%10==x/10) {</w:t>
      </w:r>
    </w:p>
    <w:p w14:paraId="68F3F203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proofErr w:type="spellStart"/>
      <w:r w:rsidRPr="007E4B9B">
        <w:rPr>
          <w:sz w:val="22"/>
          <w:szCs w:val="22"/>
          <w:lang w:val="en-GB"/>
        </w:rPr>
        <w:t>capicua</w:t>
      </w:r>
      <w:proofErr w:type="spellEnd"/>
      <w:r w:rsidRPr="007E4B9B">
        <w:rPr>
          <w:sz w:val="22"/>
          <w:szCs w:val="22"/>
          <w:lang w:val="en-GB"/>
        </w:rPr>
        <w:t>=true;</w:t>
      </w:r>
    </w:p>
    <w:p w14:paraId="71985127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proofErr w:type="gramStart"/>
      <w:r w:rsidRPr="007E4B9B">
        <w:rPr>
          <w:sz w:val="22"/>
          <w:szCs w:val="22"/>
          <w:lang w:val="en-GB"/>
        </w:rPr>
        <w:t>}else</w:t>
      </w:r>
      <w:proofErr w:type="gramEnd"/>
      <w:r w:rsidRPr="007E4B9B">
        <w:rPr>
          <w:sz w:val="22"/>
          <w:szCs w:val="22"/>
          <w:lang w:val="en-GB"/>
        </w:rPr>
        <w:t>{</w:t>
      </w:r>
    </w:p>
    <w:p w14:paraId="7B6E2CDE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proofErr w:type="spellStart"/>
      <w:r w:rsidRPr="007E4B9B">
        <w:rPr>
          <w:sz w:val="22"/>
          <w:szCs w:val="22"/>
          <w:lang w:val="en-GB"/>
        </w:rPr>
        <w:t>capicua</w:t>
      </w:r>
      <w:proofErr w:type="spellEnd"/>
      <w:r w:rsidRPr="007E4B9B">
        <w:rPr>
          <w:sz w:val="22"/>
          <w:szCs w:val="22"/>
          <w:lang w:val="en-GB"/>
        </w:rPr>
        <w:t>=false;</w:t>
      </w:r>
    </w:p>
    <w:p w14:paraId="4CBC2979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  <w:t>}</w:t>
      </w:r>
    </w:p>
    <w:p w14:paraId="698FE54A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  <w:t xml:space="preserve">return </w:t>
      </w:r>
      <w:proofErr w:type="spellStart"/>
      <w:r w:rsidRPr="007E4B9B">
        <w:rPr>
          <w:sz w:val="22"/>
          <w:szCs w:val="22"/>
          <w:lang w:val="en-GB"/>
        </w:rPr>
        <w:t>capicua</w:t>
      </w:r>
      <w:proofErr w:type="spellEnd"/>
      <w:r w:rsidRPr="007E4B9B">
        <w:rPr>
          <w:sz w:val="22"/>
          <w:szCs w:val="22"/>
          <w:lang w:val="en-GB"/>
        </w:rPr>
        <w:t>;</w:t>
      </w:r>
    </w:p>
    <w:p w14:paraId="505C3C05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</w:rPr>
      </w:pPr>
      <w:r w:rsidRPr="007E4B9B">
        <w:rPr>
          <w:sz w:val="22"/>
          <w:szCs w:val="22"/>
          <w:lang w:val="en-GB"/>
        </w:rPr>
        <w:t xml:space="preserve">    </w:t>
      </w:r>
      <w:r w:rsidRPr="007E4B9B">
        <w:rPr>
          <w:sz w:val="22"/>
          <w:szCs w:val="22"/>
        </w:rPr>
        <w:t>}</w:t>
      </w:r>
    </w:p>
    <w:p w14:paraId="7D777A7B" w14:textId="77777777" w:rsidR="007E4B9B" w:rsidRDefault="007E4B9B" w:rsidP="007E4B9B">
      <w:pPr>
        <w:shd w:val="clear" w:color="auto" w:fill="FFF2CC" w:themeFill="accent4" w:themeFillTint="33"/>
        <w:rPr>
          <w:sz w:val="22"/>
          <w:szCs w:val="22"/>
        </w:rPr>
      </w:pPr>
      <w:r w:rsidRPr="007E4B9B">
        <w:rPr>
          <w:sz w:val="22"/>
          <w:szCs w:val="22"/>
        </w:rPr>
        <w:t>}</w:t>
      </w:r>
    </w:p>
    <w:p w14:paraId="6BA2CBC0" w14:textId="664613B6" w:rsidR="007E4B9B" w:rsidRDefault="00EC72B8" w:rsidP="007E4B9B">
      <w:pPr>
        <w:rPr>
          <w:sz w:val="22"/>
          <w:szCs w:val="22"/>
        </w:rPr>
      </w:pPr>
      <w:r w:rsidRPr="00EC72B8">
        <w:rPr>
          <w:sz w:val="22"/>
          <w:szCs w:val="22"/>
        </w:rPr>
        <w:drawing>
          <wp:inline distT="0" distB="0" distL="0" distR="0" wp14:anchorId="296F24BE" wp14:editId="27E1534F">
            <wp:extent cx="2257740" cy="933580"/>
            <wp:effectExtent l="0" t="0" r="9525" b="0"/>
            <wp:docPr id="1113330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30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6362" w14:textId="77777777" w:rsidR="007E4B9B" w:rsidRDefault="00A33B31" w:rsidP="007E4B9B">
      <w:pPr>
        <w:pStyle w:val="Ttulo1"/>
      </w:pPr>
      <w:bookmarkStart w:id="2" w:name="_Toc124872256"/>
      <w:r>
        <w:t>Notas</w:t>
      </w:r>
      <w:bookmarkEnd w:id="2"/>
    </w:p>
    <w:p w14:paraId="4F449053" w14:textId="77777777" w:rsidR="00444EEC" w:rsidRDefault="007E4B9B" w:rsidP="007E4B9B">
      <w:pPr>
        <w:rPr>
          <w:sz w:val="22"/>
          <w:szCs w:val="22"/>
        </w:rPr>
      </w:pPr>
      <w:r>
        <w:rPr>
          <w:sz w:val="22"/>
          <w:szCs w:val="22"/>
        </w:rPr>
        <w:t>Calcula las notas de un alumno, utilizando para ello un método, que te devuelva la nota según la puntuación obtenida, menor que 4 suspenso, 5 suficientes, 6 bien, 7,8 notable, 9 y 10 sobresaliente.</w:t>
      </w:r>
    </w:p>
    <w:p w14:paraId="1461A54F" w14:textId="6DC7AC39" w:rsidR="00444EEC" w:rsidRDefault="005626FB" w:rsidP="007E4B9B">
      <w:pPr>
        <w:rPr>
          <w:sz w:val="22"/>
          <w:szCs w:val="22"/>
        </w:rPr>
      </w:pPr>
      <w:r w:rsidRPr="005626FB">
        <w:rPr>
          <w:sz w:val="22"/>
          <w:szCs w:val="22"/>
        </w:rPr>
        <w:drawing>
          <wp:inline distT="0" distB="0" distL="0" distR="0" wp14:anchorId="2026E724" wp14:editId="0F7E213B">
            <wp:extent cx="4067743" cy="3181794"/>
            <wp:effectExtent l="0" t="0" r="9525" b="0"/>
            <wp:docPr id="295238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8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FA12" w14:textId="4FC64F53" w:rsidR="005626FB" w:rsidRDefault="005626FB" w:rsidP="007E4B9B">
      <w:pPr>
        <w:rPr>
          <w:sz w:val="22"/>
          <w:szCs w:val="22"/>
        </w:rPr>
      </w:pPr>
      <w:r w:rsidRPr="005626FB">
        <w:rPr>
          <w:sz w:val="22"/>
          <w:szCs w:val="22"/>
        </w:rPr>
        <w:lastRenderedPageBreak/>
        <w:drawing>
          <wp:inline distT="0" distB="0" distL="0" distR="0" wp14:anchorId="05DE0098" wp14:editId="30C967BD">
            <wp:extent cx="3524742" cy="2848373"/>
            <wp:effectExtent l="0" t="0" r="0" b="9525"/>
            <wp:docPr id="957567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67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A64B" w14:textId="22D1FC94" w:rsidR="005626FB" w:rsidRDefault="005626FB" w:rsidP="007E4B9B">
      <w:pPr>
        <w:rPr>
          <w:sz w:val="22"/>
          <w:szCs w:val="22"/>
        </w:rPr>
      </w:pPr>
      <w:r w:rsidRPr="005626FB">
        <w:rPr>
          <w:sz w:val="22"/>
          <w:szCs w:val="22"/>
        </w:rPr>
        <w:drawing>
          <wp:inline distT="0" distB="0" distL="0" distR="0" wp14:anchorId="6CD38F55" wp14:editId="0B2E9A5B">
            <wp:extent cx="2514951" cy="619211"/>
            <wp:effectExtent l="0" t="0" r="0" b="9525"/>
            <wp:docPr id="484774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74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836C" w14:textId="77777777" w:rsidR="007E4B9B" w:rsidRDefault="00A33B31" w:rsidP="007E4B9B">
      <w:pPr>
        <w:pStyle w:val="Ttulo1"/>
      </w:pPr>
      <w:bookmarkStart w:id="3" w:name="_Toc124872257"/>
      <w:r>
        <w:t>Raiz cuadrada</w:t>
      </w:r>
      <w:bookmarkEnd w:id="3"/>
    </w:p>
    <w:p w14:paraId="4B3170CB" w14:textId="77777777" w:rsidR="007E4B9B" w:rsidRDefault="007E4B9B" w:rsidP="007E4B9B">
      <w:pPr>
        <w:rPr>
          <w:sz w:val="22"/>
          <w:szCs w:val="22"/>
        </w:rPr>
      </w:pPr>
      <w:r>
        <w:rPr>
          <w:sz w:val="22"/>
          <w:szCs w:val="22"/>
        </w:rPr>
        <w:t xml:space="preserve">Realiza el ejemplo que hemos realizado </w:t>
      </w:r>
      <w:r w:rsidR="00A33B31">
        <w:rPr>
          <w:sz w:val="22"/>
          <w:szCs w:val="22"/>
        </w:rPr>
        <w:t xml:space="preserve">de </w:t>
      </w:r>
      <w:r>
        <w:rPr>
          <w:sz w:val="22"/>
          <w:szCs w:val="22"/>
        </w:rPr>
        <w:t>calculadora, añádele, la raíz cuadrada en un método.</w:t>
      </w:r>
    </w:p>
    <w:p w14:paraId="0D7D9A4B" w14:textId="77777777" w:rsidR="00527140" w:rsidRDefault="00527140" w:rsidP="007E4B9B">
      <w:pPr>
        <w:rPr>
          <w:sz w:val="22"/>
          <w:szCs w:val="22"/>
        </w:rPr>
      </w:pPr>
    </w:p>
    <w:p w14:paraId="42C0FC2E" w14:textId="77777777" w:rsidR="007E4B9B" w:rsidRDefault="00A33B31" w:rsidP="007E4B9B">
      <w:pPr>
        <w:pStyle w:val="Ttulo1"/>
      </w:pPr>
      <w:bookmarkStart w:id="4" w:name="_Toc124872258"/>
      <w:r>
        <w:t xml:space="preserve">Usuario y </w:t>
      </w:r>
      <w:proofErr w:type="spellStart"/>
      <w:r>
        <w:t>password</w:t>
      </w:r>
      <w:proofErr w:type="spellEnd"/>
      <w:r w:rsidR="007E4B9B">
        <w:t>.</w:t>
      </w:r>
      <w:bookmarkEnd w:id="4"/>
    </w:p>
    <w:p w14:paraId="00974D40" w14:textId="77777777" w:rsidR="007E4B9B" w:rsidRDefault="007E4B9B" w:rsidP="007E4B9B">
      <w:r>
        <w:t xml:space="preserve">Crea un ejercicio que me pida el usuario y el </w:t>
      </w:r>
      <w:proofErr w:type="spellStart"/>
      <w:r>
        <w:t>password</w:t>
      </w:r>
      <w:proofErr w:type="spellEnd"/>
      <w:r>
        <w:t xml:space="preserve">, controla con un método que el </w:t>
      </w:r>
      <w:proofErr w:type="spellStart"/>
      <w:r>
        <w:t>password</w:t>
      </w:r>
      <w:proofErr w:type="spellEnd"/>
      <w:r>
        <w:t xml:space="preserve">, sea de un mínimo de 8 caracteres, y otro para el </w:t>
      </w:r>
      <w:proofErr w:type="spellStart"/>
      <w:r>
        <w:t>password</w:t>
      </w:r>
      <w:proofErr w:type="spellEnd"/>
      <w:r>
        <w:t xml:space="preserve"> que no sea igual al usuario.</w:t>
      </w:r>
    </w:p>
    <w:p w14:paraId="477B503D" w14:textId="77777777" w:rsidR="007E4B9B" w:rsidRDefault="00A33B31" w:rsidP="007E4B9B">
      <w:pPr>
        <w:pStyle w:val="Ttulo1"/>
      </w:pPr>
      <w:bookmarkStart w:id="5" w:name="_Toc124872259"/>
      <w:r>
        <w:t>Número primo</w:t>
      </w:r>
      <w:r w:rsidR="007E4B9B">
        <w:t>.</w:t>
      </w:r>
      <w:bookmarkEnd w:id="5"/>
    </w:p>
    <w:p w14:paraId="60C212A5" w14:textId="77777777" w:rsidR="007E4B9B" w:rsidRDefault="00C62638" w:rsidP="007E4B9B">
      <w:r>
        <w:t>A través de métodos, crea una aplicación que me calcule si un número es primo.</w:t>
      </w:r>
      <w:r w:rsidR="00A33B31">
        <w:t xml:space="preserve"> Siguiendo este </w:t>
      </w:r>
      <w:proofErr w:type="spellStart"/>
      <w:r w:rsidR="00A33B31">
        <w:t>módelo</w:t>
      </w:r>
      <w:proofErr w:type="spellEnd"/>
      <w:r w:rsidR="00A33B31">
        <w:t>:</w:t>
      </w:r>
    </w:p>
    <w:p w14:paraId="10522B1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import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</w:rPr>
        <w:t>java.util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</w:rPr>
        <w:t>.Scanner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;</w:t>
      </w:r>
    </w:p>
    <w:p w14:paraId="3B4CFC4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1378377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>/**</w:t>
      </w:r>
    </w:p>
    <w:p w14:paraId="05F3D49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 Dice si un número es o no es primo usando una función</w:t>
      </w:r>
    </w:p>
    <w:p w14:paraId="762FD6A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</w:t>
      </w:r>
    </w:p>
    <w:p w14:paraId="244AEC8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@author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Alberto Ruiz</w:t>
      </w:r>
    </w:p>
    <w:p w14:paraId="69600C4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*/</w:t>
      </w:r>
    </w:p>
    <w:p w14:paraId="24C39320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class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NumeroPrimoConFuncion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{</w:t>
      </w:r>
    </w:p>
    <w:p w14:paraId="7DF0073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3F7F5F"/>
          <w:sz w:val="22"/>
          <w:szCs w:val="22"/>
        </w:rPr>
        <w:t>// Programa principal //////////////////////////////////////</w:t>
      </w:r>
    </w:p>
    <w:p w14:paraId="7C51CBF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main(String[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]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690A3CF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Scanner </w:t>
      </w:r>
      <w:r w:rsidRPr="00A33B31">
        <w:rPr>
          <w:rFonts w:ascii="Consolas" w:hAnsi="Consolas" w:cs="Consolas"/>
          <w:color w:val="6A3E3E"/>
          <w:sz w:val="22"/>
          <w:szCs w:val="22"/>
          <w:u w:val="single"/>
          <w:lang w:val="en-GB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=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Scanner(</w:t>
      </w:r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48D183C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"Introduzca un número entero positivo: "</w:t>
      </w:r>
      <w:r w:rsidRPr="00A33B31">
        <w:rPr>
          <w:rFonts w:ascii="Consolas" w:hAnsi="Consolas" w:cs="Consolas"/>
          <w:color w:val="000000"/>
          <w:sz w:val="22"/>
          <w:szCs w:val="22"/>
        </w:rPr>
        <w:t>);</w:t>
      </w:r>
    </w:p>
    <w:p w14:paraId="28BA58E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Integer.</w:t>
      </w:r>
      <w:r w:rsidRPr="00A33B31">
        <w:rPr>
          <w:rFonts w:ascii="Consolas" w:hAnsi="Consolas" w:cs="Consolas"/>
          <w:i/>
          <w:iCs/>
          <w:color w:val="000000"/>
          <w:sz w:val="22"/>
          <w:szCs w:val="22"/>
          <w:lang w:val="en-GB"/>
        </w:rPr>
        <w:t>parseInt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proofErr w:type="spellStart"/>
      <w:proofErr w:type="gram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.nextLine</w:t>
      </w:r>
      <w:proofErr w:type="spellEnd"/>
      <w:proofErr w:type="gram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());</w:t>
      </w:r>
    </w:p>
    <w:p w14:paraId="0FF1019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</w:p>
    <w:p w14:paraId="2BD7B54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if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(</w:t>
      </w:r>
      <w:proofErr w:type="spellStart"/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esPrimo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6A3E3E"/>
          <w:sz w:val="22"/>
          <w:szCs w:val="22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</w:rPr>
        <w:t>)==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true</w:t>
      </w:r>
      <w:r w:rsidRPr="00A33B31">
        <w:rPr>
          <w:rFonts w:ascii="Consolas" w:hAnsi="Consolas" w:cs="Consolas"/>
          <w:color w:val="000000"/>
          <w:sz w:val="22"/>
          <w:szCs w:val="22"/>
        </w:rPr>
        <w:t>) {</w:t>
      </w:r>
    </w:p>
    <w:p w14:paraId="0D517AE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"El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6A3E3E"/>
          <w:sz w:val="22"/>
          <w:szCs w:val="22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2A00FF"/>
          <w:sz w:val="22"/>
          <w:szCs w:val="22"/>
        </w:rPr>
        <w:t>" es primo."</w:t>
      </w:r>
      <w:r w:rsidRPr="00A33B31">
        <w:rPr>
          <w:rFonts w:ascii="Consolas" w:hAnsi="Consolas" w:cs="Consolas"/>
          <w:color w:val="000000"/>
          <w:sz w:val="22"/>
          <w:szCs w:val="22"/>
        </w:rPr>
        <w:t>);</w:t>
      </w:r>
    </w:p>
    <w:p w14:paraId="09E5705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lastRenderedPageBreak/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 xml:space="preserve">}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else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{</w:t>
      </w:r>
    </w:p>
    <w:p w14:paraId="4212E9A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proofErr w:type="spellStart"/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2A00FF"/>
          <w:sz w:val="22"/>
          <w:szCs w:val="22"/>
        </w:rPr>
        <w:t>"El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6A3E3E"/>
          <w:sz w:val="22"/>
          <w:szCs w:val="22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2A00FF"/>
          <w:sz w:val="22"/>
          <w:szCs w:val="22"/>
        </w:rPr>
        <w:t>" no es primo."</w:t>
      </w:r>
      <w:r w:rsidRPr="00A33B31">
        <w:rPr>
          <w:rFonts w:ascii="Consolas" w:hAnsi="Consolas" w:cs="Consolas"/>
          <w:color w:val="000000"/>
          <w:sz w:val="22"/>
          <w:szCs w:val="22"/>
        </w:rPr>
        <w:t>);</w:t>
      </w:r>
    </w:p>
    <w:p w14:paraId="6A9AB32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4BD72F2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1938415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</w:p>
    <w:p w14:paraId="1E3032A0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3F7F5F"/>
          <w:sz w:val="22"/>
          <w:szCs w:val="22"/>
        </w:rPr>
        <w:t>// Funciones ///////////////////////////////////////////////</w:t>
      </w:r>
    </w:p>
    <w:p w14:paraId="3A12F38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3F5FBF"/>
          <w:sz w:val="22"/>
          <w:szCs w:val="22"/>
        </w:rPr>
        <w:t>/**</w:t>
      </w:r>
    </w:p>
    <w:p w14:paraId="0416306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Comprueba si un número entero positivo es primo o no.</w:t>
      </w:r>
    </w:p>
    <w:p w14:paraId="624AD00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Un número es primo cuando únicamente es divisible entre</w:t>
      </w:r>
    </w:p>
    <w:p w14:paraId="6B1A9D3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él mismo y la unidad.</w:t>
      </w:r>
    </w:p>
    <w:p w14:paraId="770F160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</w:t>
      </w:r>
    </w:p>
    <w:p w14:paraId="18CE22A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x un número entero positivo</w:t>
      </w:r>
    </w:p>
    <w:p w14:paraId="37152FF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7F7F9F"/>
          <w:sz w:val="22"/>
          <w:szCs w:val="22"/>
        </w:rPr>
        <w:t>&lt;</w:t>
      </w:r>
      <w:proofErr w:type="spellStart"/>
      <w:r w:rsidRPr="00A33B31">
        <w:rPr>
          <w:rFonts w:ascii="Consolas" w:hAnsi="Consolas" w:cs="Consolas"/>
          <w:color w:val="7F7F9F"/>
          <w:sz w:val="22"/>
          <w:szCs w:val="22"/>
        </w:rPr>
        <w:t>code</w:t>
      </w:r>
      <w:proofErr w:type="spellEnd"/>
      <w:r w:rsidRPr="00A33B31">
        <w:rPr>
          <w:rFonts w:ascii="Consolas" w:hAnsi="Consolas" w:cs="Consolas"/>
          <w:color w:val="7F7F9F"/>
          <w:sz w:val="22"/>
          <w:szCs w:val="22"/>
        </w:rPr>
        <w:t>&gt;</w:t>
      </w:r>
      <w:r w:rsidRPr="00A33B31">
        <w:rPr>
          <w:rFonts w:ascii="Consolas" w:hAnsi="Consolas" w:cs="Consolas"/>
          <w:color w:val="3F5FBF"/>
          <w:sz w:val="22"/>
          <w:szCs w:val="22"/>
        </w:rPr>
        <w:t>true</w:t>
      </w:r>
      <w:r w:rsidRPr="00A33B31">
        <w:rPr>
          <w:rFonts w:ascii="Consolas" w:hAnsi="Consolas" w:cs="Consolas"/>
          <w:color w:val="7F7F9F"/>
          <w:sz w:val="22"/>
          <w:szCs w:val="22"/>
        </w:rPr>
        <w:t>&lt;/</w:t>
      </w:r>
      <w:proofErr w:type="spellStart"/>
      <w:r w:rsidRPr="00A33B31">
        <w:rPr>
          <w:rFonts w:ascii="Consolas" w:hAnsi="Consolas" w:cs="Consolas"/>
          <w:color w:val="7F7F9F"/>
          <w:sz w:val="22"/>
          <w:szCs w:val="22"/>
        </w:rPr>
        <w:t>code</w:t>
      </w:r>
      <w:proofErr w:type="spellEnd"/>
      <w:r w:rsidRPr="00A33B31">
        <w:rPr>
          <w:rFonts w:ascii="Consolas" w:hAnsi="Consolas" w:cs="Consolas"/>
          <w:color w:val="7F7F9F"/>
          <w:sz w:val="22"/>
          <w:szCs w:val="22"/>
        </w:rPr>
        <w:t>&gt;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si el número es primo</w:t>
      </w:r>
    </w:p>
    <w:p w14:paraId="42DE373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7F7F9F"/>
          <w:sz w:val="22"/>
          <w:szCs w:val="22"/>
        </w:rPr>
        <w:t>&lt;</w:t>
      </w:r>
      <w:proofErr w:type="spellStart"/>
      <w:r w:rsidRPr="00A33B31">
        <w:rPr>
          <w:rFonts w:ascii="Consolas" w:hAnsi="Consolas" w:cs="Consolas"/>
          <w:color w:val="7F7F9F"/>
          <w:sz w:val="22"/>
          <w:szCs w:val="22"/>
        </w:rPr>
        <w:t>code</w:t>
      </w:r>
      <w:proofErr w:type="spellEnd"/>
      <w:r w:rsidRPr="00A33B31">
        <w:rPr>
          <w:rFonts w:ascii="Consolas" w:hAnsi="Consolas" w:cs="Consolas"/>
          <w:color w:val="7F7F9F"/>
          <w:sz w:val="22"/>
          <w:szCs w:val="22"/>
        </w:rPr>
        <w:t>&gt;</w:t>
      </w:r>
      <w:r w:rsidRPr="00A33B31">
        <w:rPr>
          <w:rFonts w:ascii="Consolas" w:hAnsi="Consolas" w:cs="Consolas"/>
          <w:color w:val="3F5FBF"/>
          <w:sz w:val="22"/>
          <w:szCs w:val="22"/>
        </w:rPr>
        <w:t>false</w:t>
      </w:r>
      <w:r w:rsidRPr="00A33B31">
        <w:rPr>
          <w:rFonts w:ascii="Consolas" w:hAnsi="Consolas" w:cs="Consolas"/>
          <w:color w:val="7F7F9F"/>
          <w:sz w:val="22"/>
          <w:szCs w:val="22"/>
        </w:rPr>
        <w:t>&lt;/</w:t>
      </w:r>
      <w:proofErr w:type="spellStart"/>
      <w:r w:rsidRPr="00A33B31">
        <w:rPr>
          <w:rFonts w:ascii="Consolas" w:hAnsi="Consolas" w:cs="Consolas"/>
          <w:color w:val="7F7F9F"/>
          <w:sz w:val="22"/>
          <w:szCs w:val="22"/>
        </w:rPr>
        <w:t>code</w:t>
      </w:r>
      <w:proofErr w:type="spellEnd"/>
      <w:r w:rsidRPr="00A33B31">
        <w:rPr>
          <w:rFonts w:ascii="Consolas" w:hAnsi="Consolas" w:cs="Consolas"/>
          <w:color w:val="7F7F9F"/>
          <w:sz w:val="22"/>
          <w:szCs w:val="22"/>
        </w:rPr>
        <w:t>&gt;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en caso contrario</w:t>
      </w:r>
    </w:p>
    <w:p w14:paraId="61F988C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*/</w:t>
      </w:r>
    </w:p>
    <w:p w14:paraId="3D00486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</w:p>
    <w:p w14:paraId="4EE66DA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static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boolean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A33B31">
        <w:rPr>
          <w:rFonts w:ascii="Consolas" w:hAnsi="Consolas" w:cs="Consolas"/>
          <w:color w:val="000000"/>
          <w:sz w:val="22"/>
          <w:szCs w:val="22"/>
        </w:rPr>
        <w:t>esPrimo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proofErr w:type="spellStart"/>
      <w:proofErr w:type="gramEnd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x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) </w:t>
      </w:r>
      <w:proofErr w:type="gramStart"/>
      <w:r w:rsidRPr="00A33B31">
        <w:rPr>
          <w:rFonts w:ascii="Consolas" w:hAnsi="Consolas" w:cs="Consolas"/>
          <w:color w:val="000000"/>
          <w:sz w:val="22"/>
          <w:szCs w:val="22"/>
        </w:rPr>
        <w:t xml:space="preserve">{ </w:t>
      </w:r>
      <w:r w:rsidRPr="00A33B31">
        <w:rPr>
          <w:rFonts w:ascii="Consolas" w:hAnsi="Consolas" w:cs="Consolas"/>
          <w:color w:val="3F7F5F"/>
          <w:sz w:val="22"/>
          <w:szCs w:val="22"/>
        </w:rPr>
        <w:t>/</w:t>
      </w:r>
      <w:proofErr w:type="gramEnd"/>
      <w:r w:rsidRPr="00A33B31">
        <w:rPr>
          <w:rFonts w:ascii="Consolas" w:hAnsi="Consolas" w:cs="Consolas"/>
          <w:color w:val="3F7F5F"/>
          <w:sz w:val="22"/>
          <w:szCs w:val="22"/>
        </w:rPr>
        <w:t>/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static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 xml:space="preserve"> significa que no hay que crear </w:t>
      </w:r>
      <w:proofErr w:type="spellStart"/>
      <w:r w:rsidRPr="00A33B31">
        <w:rPr>
          <w:rFonts w:ascii="Consolas" w:hAnsi="Consolas" w:cs="Consolas"/>
          <w:color w:val="3F7F5F"/>
          <w:sz w:val="22"/>
          <w:szCs w:val="22"/>
        </w:rPr>
        <w:t>ningun</w:t>
      </w:r>
      <w:proofErr w:type="spellEnd"/>
      <w:r w:rsidRPr="00A33B31">
        <w:rPr>
          <w:rFonts w:ascii="Consolas" w:hAnsi="Consolas" w:cs="Consolas"/>
          <w:color w:val="3F7F5F"/>
          <w:sz w:val="22"/>
          <w:szCs w:val="22"/>
        </w:rPr>
        <w:t xml:space="preserve"> objeto para invocarla</w:t>
      </w:r>
    </w:p>
    <w:p w14:paraId="7909C8D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2;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&lt;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x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;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++) {</w:t>
      </w:r>
    </w:p>
    <w:p w14:paraId="076B58F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if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((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x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% </w:t>
      </w:r>
      <w:proofErr w:type="spellStart"/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== 0) {</w:t>
      </w:r>
    </w:p>
    <w:p w14:paraId="3C3FF83B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false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D22D1B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>}</w:t>
      </w:r>
    </w:p>
    <w:p w14:paraId="3BD5257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7B0C008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proofErr w:type="spellStart"/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return</w:t>
      </w:r>
      <w:proofErr w:type="spellEnd"/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true</w:t>
      </w:r>
      <w:r w:rsidRPr="00A33B31">
        <w:rPr>
          <w:rFonts w:ascii="Consolas" w:hAnsi="Consolas" w:cs="Consolas"/>
          <w:color w:val="000000"/>
          <w:sz w:val="22"/>
          <w:szCs w:val="22"/>
        </w:rPr>
        <w:t>;</w:t>
      </w:r>
    </w:p>
    <w:p w14:paraId="167E20C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7FBB459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4E694B2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>}</w:t>
      </w:r>
    </w:p>
    <w:p w14:paraId="38760CD6" w14:textId="77777777" w:rsidR="00A33B31" w:rsidRPr="007E4B9B" w:rsidRDefault="00A33B31" w:rsidP="007E4B9B"/>
    <w:p w14:paraId="23D74184" w14:textId="77777777" w:rsidR="007E4B9B" w:rsidRDefault="00A33B31" w:rsidP="007E4B9B">
      <w:pPr>
        <w:pStyle w:val="Ttulo1"/>
      </w:pPr>
      <w:bookmarkStart w:id="6" w:name="_Toc124872260"/>
      <w:r>
        <w:t>Array y métodos</w:t>
      </w:r>
      <w:r w:rsidR="007E4B9B">
        <w:t>.</w:t>
      </w:r>
      <w:bookmarkEnd w:id="6"/>
    </w:p>
    <w:p w14:paraId="13F91B47" w14:textId="77777777" w:rsidR="007E4B9B" w:rsidRDefault="007E4B9B" w:rsidP="007E4B9B">
      <w:r>
        <w:t>Elije cualquier ejercicio realizado tanto en clase como obligatorios, y adáptalo con métodos</w:t>
      </w:r>
      <w:r w:rsidR="00A33B31">
        <w:t xml:space="preserve"> y un array</w:t>
      </w:r>
      <w:r>
        <w:t>.</w:t>
      </w:r>
      <w:r w:rsidR="00897021">
        <w:t xml:space="preserve"> Siguiendo este modelo:</w:t>
      </w:r>
    </w:p>
    <w:p w14:paraId="569840B8" w14:textId="77777777" w:rsidR="00897021" w:rsidRPr="00444EEC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proofErr w:type="spellStart"/>
      <w:r w:rsidRPr="00444EEC">
        <w:rPr>
          <w:rFonts w:ascii="Consolas" w:hAnsi="Consolas" w:cs="Consolas"/>
          <w:b/>
          <w:bCs/>
          <w:color w:val="7F0055"/>
          <w:sz w:val="22"/>
          <w:szCs w:val="22"/>
        </w:rPr>
        <w:t>import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444EEC">
        <w:rPr>
          <w:rFonts w:ascii="Consolas" w:hAnsi="Consolas" w:cs="Consolas"/>
          <w:color w:val="000000"/>
          <w:sz w:val="22"/>
          <w:szCs w:val="22"/>
        </w:rPr>
        <w:t>java.util</w:t>
      </w:r>
      <w:proofErr w:type="gramEnd"/>
      <w:r w:rsidRPr="00444EEC">
        <w:rPr>
          <w:rFonts w:ascii="Consolas" w:hAnsi="Consolas" w:cs="Consolas"/>
          <w:color w:val="000000"/>
          <w:sz w:val="22"/>
          <w:szCs w:val="22"/>
        </w:rPr>
        <w:t>.Scanner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>;</w:t>
      </w:r>
    </w:p>
    <w:p w14:paraId="29F7A916" w14:textId="77777777" w:rsidR="00897021" w:rsidRPr="00444EEC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1D1E8D75" w14:textId="77777777" w:rsidR="00897021" w:rsidRPr="00444EEC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proofErr w:type="spellStart"/>
      <w:r w:rsidRPr="00444EEC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444EEC">
        <w:rPr>
          <w:rFonts w:ascii="Consolas" w:hAnsi="Consolas" w:cs="Consolas"/>
          <w:b/>
          <w:bCs/>
          <w:color w:val="7F0055"/>
          <w:sz w:val="22"/>
          <w:szCs w:val="22"/>
        </w:rPr>
        <w:t>class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444EEC">
        <w:rPr>
          <w:rFonts w:ascii="Consolas" w:hAnsi="Consolas" w:cs="Consolas"/>
          <w:color w:val="000000"/>
          <w:sz w:val="22"/>
          <w:szCs w:val="22"/>
        </w:rPr>
        <w:t>NotaObjeto</w:t>
      </w:r>
      <w:proofErr w:type="spellEnd"/>
      <w:r w:rsidRPr="00444EEC">
        <w:rPr>
          <w:rFonts w:ascii="Consolas" w:hAnsi="Consolas" w:cs="Consolas"/>
          <w:color w:val="000000"/>
          <w:sz w:val="22"/>
          <w:szCs w:val="22"/>
        </w:rPr>
        <w:t xml:space="preserve"> {</w:t>
      </w:r>
    </w:p>
    <w:p w14:paraId="38257A86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444EEC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main(String[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]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10DA494A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</w:t>
      </w:r>
    </w:p>
    <w:p w14:paraId="213A50DC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proofErr w:type="spellStart"/>
      <w:r w:rsidRPr="00897021">
        <w:rPr>
          <w:rFonts w:ascii="Consolas" w:hAnsi="Consolas" w:cs="Consolas"/>
          <w:color w:val="000000"/>
          <w:sz w:val="22"/>
          <w:szCs w:val="22"/>
        </w:rPr>
        <w:t>NotaObjeto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</w:rPr>
        <w:t>notamedia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new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897021">
        <w:rPr>
          <w:rFonts w:ascii="Consolas" w:hAnsi="Consolas" w:cs="Consolas"/>
          <w:color w:val="000000"/>
          <w:sz w:val="22"/>
          <w:szCs w:val="22"/>
        </w:rPr>
        <w:t>NotaObjeto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 xml:space="preserve">); </w:t>
      </w:r>
      <w:r w:rsidRPr="00897021">
        <w:rPr>
          <w:rFonts w:ascii="Consolas" w:hAnsi="Consolas" w:cs="Consolas"/>
          <w:color w:val="3F7F5F"/>
          <w:sz w:val="22"/>
          <w:szCs w:val="22"/>
        </w:rPr>
        <w:t xml:space="preserve">// creamos el objeto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notamedia</w:t>
      </w:r>
      <w:proofErr w:type="spellEnd"/>
    </w:p>
    <w:p w14:paraId="553CCB82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Scanner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scanner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Scanner(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System.</w:t>
      </w:r>
      <w:r w:rsidRPr="00897021"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18580DED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proofErr w:type="gramStart"/>
      <w:r w:rsidRPr="00897021">
        <w:rPr>
          <w:rFonts w:ascii="Consolas" w:hAnsi="Consolas" w:cs="Consolas"/>
          <w:color w:val="000000"/>
          <w:sz w:val="22"/>
          <w:szCs w:val="22"/>
        </w:rPr>
        <w:t>String[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 xml:space="preserve">] </w:t>
      </w:r>
      <w:r w:rsidRPr="00897021">
        <w:rPr>
          <w:rFonts w:ascii="Consolas" w:hAnsi="Consolas" w:cs="Consolas"/>
          <w:color w:val="6A3E3E"/>
          <w:sz w:val="22"/>
          <w:szCs w:val="22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= {</w:t>
      </w:r>
      <w:r w:rsidRPr="00897021">
        <w:rPr>
          <w:rFonts w:ascii="Consolas" w:hAnsi="Consolas" w:cs="Consolas"/>
          <w:color w:val="2A00FF"/>
          <w:sz w:val="22"/>
          <w:szCs w:val="22"/>
        </w:rPr>
        <w:t>"</w:t>
      </w:r>
      <w:proofErr w:type="spellStart"/>
      <w:r w:rsidRPr="00897021">
        <w:rPr>
          <w:rFonts w:ascii="Consolas" w:hAnsi="Consolas" w:cs="Consolas"/>
          <w:color w:val="2A00FF"/>
          <w:sz w:val="22"/>
          <w:szCs w:val="22"/>
        </w:rPr>
        <w:t>Programacion</w:t>
      </w:r>
      <w:proofErr w:type="spellEnd"/>
      <w:r w:rsidRPr="00897021">
        <w:rPr>
          <w:rFonts w:ascii="Consolas" w:hAnsi="Consolas" w:cs="Consolas"/>
          <w:color w:val="2A00FF"/>
          <w:sz w:val="22"/>
          <w:szCs w:val="22"/>
        </w:rPr>
        <w:t>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897021">
        <w:rPr>
          <w:rFonts w:ascii="Consolas" w:hAnsi="Consolas" w:cs="Consolas"/>
          <w:color w:val="2A00FF"/>
          <w:sz w:val="22"/>
          <w:szCs w:val="22"/>
        </w:rPr>
        <w:t>"Base de Datos"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897021">
        <w:rPr>
          <w:rFonts w:ascii="Consolas" w:hAnsi="Consolas" w:cs="Consolas"/>
          <w:color w:val="2A00FF"/>
          <w:sz w:val="22"/>
          <w:szCs w:val="22"/>
        </w:rPr>
        <w:t>"Sistemas"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}; </w:t>
      </w:r>
      <w:r w:rsidRPr="00897021">
        <w:rPr>
          <w:rFonts w:ascii="Consolas" w:hAnsi="Consolas" w:cs="Consolas"/>
          <w:color w:val="3F7F5F"/>
          <w:sz w:val="22"/>
          <w:szCs w:val="22"/>
        </w:rPr>
        <w:t>//asignaturas array</w:t>
      </w:r>
    </w:p>
    <w:p w14:paraId="051AEC75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proofErr w:type="gramStart"/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[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]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notas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[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 w:rsidRPr="00897021"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]; </w:t>
      </w:r>
      <w:r w:rsidRPr="00897021">
        <w:rPr>
          <w:rFonts w:ascii="Consolas" w:hAnsi="Consolas" w:cs="Consolas"/>
          <w:color w:val="3F7F5F"/>
          <w:sz w:val="22"/>
          <w:szCs w:val="22"/>
          <w:lang w:val="en-GB"/>
        </w:rPr>
        <w:t xml:space="preserve">//array de las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  <w:lang w:val="en-GB"/>
        </w:rPr>
        <w:t>notas</w:t>
      </w:r>
      <w:proofErr w:type="spellEnd"/>
    </w:p>
    <w:p w14:paraId="74EDF02F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0;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&lt;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 w:rsidRPr="00897021"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;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++) {</w:t>
      </w:r>
    </w:p>
    <w:p w14:paraId="6724374E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    </w:t>
      </w:r>
      <w:proofErr w:type="spellStart"/>
      <w:r w:rsidRPr="00897021">
        <w:rPr>
          <w:rFonts w:ascii="Consolas" w:hAnsi="Consolas" w:cs="Consolas"/>
          <w:color w:val="000000"/>
          <w:sz w:val="22"/>
          <w:szCs w:val="22"/>
        </w:rPr>
        <w:t>System.</w:t>
      </w:r>
      <w:r w:rsidRPr="0089702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897021">
        <w:rPr>
          <w:rFonts w:ascii="Consolas" w:hAnsi="Consolas" w:cs="Consolas"/>
          <w:color w:val="000000"/>
          <w:sz w:val="22"/>
          <w:szCs w:val="22"/>
        </w:rPr>
        <w:t>.print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r w:rsidRPr="00897021">
        <w:rPr>
          <w:rFonts w:ascii="Consolas" w:hAnsi="Consolas" w:cs="Consolas"/>
          <w:color w:val="2A00FF"/>
          <w:sz w:val="22"/>
          <w:szCs w:val="22"/>
        </w:rPr>
        <w:t>"Introduce las notas de 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897021">
        <w:rPr>
          <w:rFonts w:ascii="Consolas" w:hAnsi="Consolas" w:cs="Consolas"/>
          <w:color w:val="6A3E3E"/>
          <w:sz w:val="22"/>
          <w:szCs w:val="22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</w:rPr>
        <w:t>[</w:t>
      </w:r>
      <w:r w:rsidRPr="00897021">
        <w:rPr>
          <w:rFonts w:ascii="Consolas" w:hAnsi="Consolas" w:cs="Consolas"/>
          <w:color w:val="6A3E3E"/>
          <w:sz w:val="22"/>
          <w:szCs w:val="22"/>
        </w:rPr>
        <w:t>i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] + </w:t>
      </w:r>
      <w:r w:rsidRPr="00897021">
        <w:rPr>
          <w:rFonts w:ascii="Consolas" w:hAnsi="Consolas" w:cs="Consolas"/>
          <w:color w:val="2A00FF"/>
          <w:sz w:val="22"/>
          <w:szCs w:val="22"/>
        </w:rPr>
        <w:t>": "</w:t>
      </w:r>
      <w:r w:rsidRPr="00897021">
        <w:rPr>
          <w:rFonts w:ascii="Consolas" w:hAnsi="Consolas" w:cs="Consolas"/>
          <w:color w:val="000000"/>
          <w:sz w:val="22"/>
          <w:szCs w:val="22"/>
        </w:rPr>
        <w:t>);</w:t>
      </w:r>
    </w:p>
    <w:p w14:paraId="736A8B77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    </w:t>
      </w:r>
      <w:r w:rsidRPr="00897021">
        <w:rPr>
          <w:rFonts w:ascii="Consolas" w:hAnsi="Consolas" w:cs="Consolas"/>
          <w:color w:val="6A3E3E"/>
          <w:sz w:val="22"/>
          <w:szCs w:val="22"/>
        </w:rPr>
        <w:t>notas</w:t>
      </w:r>
      <w:r w:rsidRPr="00897021">
        <w:rPr>
          <w:rFonts w:ascii="Consolas" w:hAnsi="Consolas" w:cs="Consolas"/>
          <w:color w:val="000000"/>
          <w:sz w:val="22"/>
          <w:szCs w:val="22"/>
        </w:rPr>
        <w:t>[</w:t>
      </w:r>
      <w:r w:rsidRPr="00897021">
        <w:rPr>
          <w:rFonts w:ascii="Consolas" w:hAnsi="Consolas" w:cs="Consolas"/>
          <w:color w:val="6A3E3E"/>
          <w:sz w:val="22"/>
          <w:szCs w:val="22"/>
        </w:rPr>
        <w:t>i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] =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</w:rPr>
        <w:t>scanner</w:t>
      </w:r>
      <w:r w:rsidRPr="00897021">
        <w:rPr>
          <w:rFonts w:ascii="Consolas" w:hAnsi="Consolas" w:cs="Consolas"/>
          <w:color w:val="000000"/>
          <w:sz w:val="22"/>
          <w:szCs w:val="22"/>
        </w:rPr>
        <w:t>.nextInt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>();</w:t>
      </w:r>
    </w:p>
    <w:p w14:paraId="59755628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}</w:t>
      </w:r>
    </w:p>
    <w:p w14:paraId="0577152D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proofErr w:type="spellStart"/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97021">
        <w:rPr>
          <w:rFonts w:ascii="Consolas" w:hAnsi="Consolas" w:cs="Consolas"/>
          <w:color w:val="6A3E3E"/>
          <w:sz w:val="22"/>
          <w:szCs w:val="22"/>
        </w:rPr>
        <w:t>media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</w:rPr>
        <w:t>notamedia</w:t>
      </w:r>
      <w:r w:rsidRPr="00897021">
        <w:rPr>
          <w:rFonts w:ascii="Consolas" w:hAnsi="Consolas" w:cs="Consolas"/>
          <w:color w:val="000000"/>
          <w:sz w:val="22"/>
          <w:szCs w:val="22"/>
        </w:rPr>
        <w:t>.notasuma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r w:rsidRPr="00897021">
        <w:rPr>
          <w:rFonts w:ascii="Consolas" w:hAnsi="Consolas" w:cs="Consolas"/>
          <w:color w:val="6A3E3E"/>
          <w:sz w:val="22"/>
          <w:szCs w:val="22"/>
        </w:rPr>
        <w:t>notas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); </w:t>
      </w:r>
      <w:r w:rsidRPr="00897021">
        <w:rPr>
          <w:rFonts w:ascii="Consolas" w:hAnsi="Consolas" w:cs="Consolas"/>
          <w:color w:val="3F7F5F"/>
          <w:sz w:val="22"/>
          <w:szCs w:val="22"/>
        </w:rPr>
        <w:t xml:space="preserve">// se crea una variable que es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igul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al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return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del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metodo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notasuma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>,</w:t>
      </w:r>
    </w:p>
    <w:p w14:paraId="44740E41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3F7F5F"/>
          <w:sz w:val="22"/>
          <w:szCs w:val="22"/>
        </w:rPr>
        <w:t xml:space="preserve">// se utiliza como argumento notas, que es una matriz, recuerda que en el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metodo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hemos creado un</w:t>
      </w:r>
    </w:p>
    <w:p w14:paraId="3353A237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3F7F5F"/>
          <w:sz w:val="22"/>
          <w:szCs w:val="22"/>
        </w:rPr>
        <w:t>// argumento noto que es un array</w:t>
      </w:r>
    </w:p>
    <w:p w14:paraId="2A82E037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lastRenderedPageBreak/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proofErr w:type="spellStart"/>
      <w:r w:rsidRPr="00897021">
        <w:rPr>
          <w:rFonts w:ascii="Consolas" w:hAnsi="Consolas" w:cs="Consolas"/>
          <w:color w:val="000000"/>
          <w:sz w:val="22"/>
          <w:szCs w:val="22"/>
        </w:rPr>
        <w:t>System.</w:t>
      </w:r>
      <w:r w:rsidRPr="0089702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897021">
        <w:rPr>
          <w:rFonts w:ascii="Consolas" w:hAnsi="Consolas" w:cs="Consolas"/>
          <w:color w:val="000000"/>
          <w:sz w:val="22"/>
          <w:szCs w:val="22"/>
        </w:rPr>
        <w:t>.println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r w:rsidRPr="00897021">
        <w:rPr>
          <w:rFonts w:ascii="Consolas" w:hAnsi="Consolas" w:cs="Consolas"/>
          <w:color w:val="2A00FF"/>
          <w:sz w:val="22"/>
          <w:szCs w:val="22"/>
        </w:rPr>
        <w:t>"La media es: 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897021">
        <w:rPr>
          <w:rFonts w:ascii="Consolas" w:hAnsi="Consolas" w:cs="Consolas"/>
          <w:color w:val="6A3E3E"/>
          <w:sz w:val="22"/>
          <w:szCs w:val="22"/>
        </w:rPr>
        <w:t>media</w:t>
      </w:r>
      <w:r w:rsidRPr="00897021">
        <w:rPr>
          <w:rFonts w:ascii="Consolas" w:hAnsi="Consolas" w:cs="Consolas"/>
          <w:color w:val="000000"/>
          <w:sz w:val="22"/>
          <w:szCs w:val="22"/>
        </w:rPr>
        <w:t>);</w:t>
      </w:r>
    </w:p>
    <w:p w14:paraId="79E05559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</w:rPr>
        <w:t>scanner</w:t>
      </w:r>
      <w:r w:rsidRPr="00897021">
        <w:rPr>
          <w:rFonts w:ascii="Consolas" w:hAnsi="Consolas" w:cs="Consolas"/>
          <w:color w:val="000000"/>
          <w:sz w:val="22"/>
          <w:szCs w:val="22"/>
        </w:rPr>
        <w:t>.close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>();</w:t>
      </w:r>
    </w:p>
    <w:p w14:paraId="2E374074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}</w:t>
      </w:r>
    </w:p>
    <w:p w14:paraId="18B06534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</w:t>
      </w:r>
      <w:proofErr w:type="spellStart"/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897021">
        <w:rPr>
          <w:rFonts w:ascii="Consolas" w:hAnsi="Consolas" w:cs="Consolas"/>
          <w:color w:val="000000"/>
          <w:sz w:val="22"/>
          <w:szCs w:val="22"/>
        </w:rPr>
        <w:t>notasuma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(</w:t>
      </w:r>
      <w:proofErr w:type="spellStart"/>
      <w:proofErr w:type="gramStart"/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</w:rPr>
        <w:t>[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</w:rPr>
        <w:t xml:space="preserve">] </w:t>
      </w:r>
      <w:r w:rsidRPr="00897021">
        <w:rPr>
          <w:rFonts w:ascii="Consolas" w:hAnsi="Consolas" w:cs="Consolas"/>
          <w:color w:val="6A3E3E"/>
          <w:sz w:val="22"/>
          <w:szCs w:val="22"/>
        </w:rPr>
        <w:t>noto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) </w:t>
      </w:r>
      <w:proofErr w:type="gramStart"/>
      <w:r w:rsidRPr="00897021">
        <w:rPr>
          <w:rFonts w:ascii="Consolas" w:hAnsi="Consolas" w:cs="Consolas"/>
          <w:color w:val="000000"/>
          <w:sz w:val="22"/>
          <w:szCs w:val="22"/>
        </w:rPr>
        <w:t xml:space="preserve">{ </w:t>
      </w:r>
      <w:r w:rsidRPr="00897021">
        <w:rPr>
          <w:rFonts w:ascii="Consolas" w:hAnsi="Consolas" w:cs="Consolas"/>
          <w:color w:val="3F7F5F"/>
          <w:sz w:val="22"/>
          <w:szCs w:val="22"/>
        </w:rPr>
        <w:t>/</w:t>
      </w:r>
      <w:proofErr w:type="gramEnd"/>
      <w:r w:rsidRPr="00897021">
        <w:rPr>
          <w:rFonts w:ascii="Consolas" w:hAnsi="Consolas" w:cs="Consolas"/>
          <w:color w:val="3F7F5F"/>
          <w:sz w:val="22"/>
          <w:szCs w:val="22"/>
        </w:rPr>
        <w:t xml:space="preserve">/no es </w:t>
      </w:r>
      <w:proofErr w:type="spellStart"/>
      <w:r w:rsidRPr="00897021">
        <w:rPr>
          <w:rFonts w:ascii="Consolas" w:hAnsi="Consolas" w:cs="Consolas"/>
          <w:color w:val="3F7F5F"/>
          <w:sz w:val="22"/>
          <w:szCs w:val="22"/>
        </w:rPr>
        <w:t>static</w:t>
      </w:r>
      <w:proofErr w:type="spellEnd"/>
      <w:r w:rsidRPr="00897021">
        <w:rPr>
          <w:rFonts w:ascii="Consolas" w:hAnsi="Consolas" w:cs="Consolas"/>
          <w:color w:val="3F7F5F"/>
          <w:sz w:val="22"/>
          <w:szCs w:val="22"/>
        </w:rPr>
        <w:t xml:space="preserve"> ya que hay que instanciarlo</w:t>
      </w:r>
    </w:p>
    <w:p w14:paraId="4227452C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0;</w:t>
      </w:r>
    </w:p>
    <w:p w14:paraId="7795752F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gram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:</w:t>
      </w:r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noto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3BBD81DD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   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+=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02BC370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}</w:t>
      </w:r>
    </w:p>
    <w:p w14:paraId="59F59CD1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proofErr w:type="spell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proofErr w:type="spell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/ </w:t>
      </w:r>
      <w:proofErr w:type="spellStart"/>
      <w:proofErr w:type="gramStart"/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noto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 w:rsidRPr="00897021"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proofErr w:type="spellEnd"/>
      <w:proofErr w:type="gramEnd"/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3E8DE4F4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897021">
        <w:rPr>
          <w:rFonts w:ascii="Consolas" w:hAnsi="Consolas" w:cs="Consolas"/>
          <w:color w:val="000000"/>
          <w:sz w:val="22"/>
          <w:szCs w:val="22"/>
        </w:rPr>
        <w:t>}</w:t>
      </w:r>
    </w:p>
    <w:p w14:paraId="6495351D" w14:textId="77777777" w:rsidR="00897021" w:rsidRPr="00897021" w:rsidRDefault="00897021" w:rsidP="00897021">
      <w:pPr>
        <w:shd w:val="clear" w:color="auto" w:fill="FFF2CC" w:themeFill="accent4" w:themeFillTint="33"/>
        <w:rPr>
          <w:sz w:val="20"/>
          <w:szCs w:val="20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>}</w:t>
      </w:r>
    </w:p>
    <w:p w14:paraId="4B237685" w14:textId="77777777" w:rsidR="00897021" w:rsidRDefault="00897021" w:rsidP="007E4B9B"/>
    <w:p w14:paraId="2A86B61E" w14:textId="77777777" w:rsidR="007E4B9B" w:rsidRDefault="007E4B9B" w:rsidP="007E4B9B">
      <w:pPr>
        <w:pStyle w:val="Ttulo1"/>
      </w:pPr>
      <w:bookmarkStart w:id="7" w:name="_Toc124872261"/>
      <w:r>
        <w:t>Ejercicio</w:t>
      </w:r>
      <w:r w:rsidR="00444EEC">
        <w:t xml:space="preserve"> en clase, sube el ejercicio realizado en clase con paquetes, </w:t>
      </w:r>
      <w:proofErr w:type="spellStart"/>
      <w:proofErr w:type="gramStart"/>
      <w:r w:rsidR="00444EEC">
        <w:t>matemáticas.geometria</w:t>
      </w:r>
      <w:proofErr w:type="spellEnd"/>
      <w:proofErr w:type="gramEnd"/>
      <w:r w:rsidR="00444EEC">
        <w:t xml:space="preserve"> y </w:t>
      </w:r>
      <w:proofErr w:type="spellStart"/>
      <w:proofErr w:type="gramStart"/>
      <w:r w:rsidR="00444EEC">
        <w:t>matemáticas.varias</w:t>
      </w:r>
      <w:proofErr w:type="spellEnd"/>
      <w:proofErr w:type="gramEnd"/>
      <w:r>
        <w:t>.</w:t>
      </w:r>
      <w:bookmarkEnd w:id="7"/>
    </w:p>
    <w:p w14:paraId="0D0562A9" w14:textId="77777777" w:rsidR="007E4B9B" w:rsidRDefault="007E4B9B" w:rsidP="007E4B9B">
      <w:r>
        <w:t>Elije cualquier ejercicio realizado tanto en clase como obligatorios, y adáptalo con métodos.</w:t>
      </w:r>
    </w:p>
    <w:p w14:paraId="22A6A4FE" w14:textId="77777777" w:rsidR="007E4B9B" w:rsidRDefault="00444EEC" w:rsidP="007E4B9B">
      <w:pPr>
        <w:pStyle w:val="Ttulo1"/>
      </w:pPr>
      <w:bookmarkStart w:id="8" w:name="_Toc124872262"/>
      <w:r>
        <w:t>El ejercicio anterior, añádele algún método más</w:t>
      </w:r>
      <w:r w:rsidR="007E4B9B">
        <w:t>.</w:t>
      </w:r>
      <w:bookmarkEnd w:id="8"/>
    </w:p>
    <w:p w14:paraId="6E147591" w14:textId="77777777" w:rsidR="007E4B9B" w:rsidRDefault="007E4B9B" w:rsidP="007E4B9B">
      <w:r>
        <w:t>Elije cualquier ejercicio realizado tanto en clase como obligatorios, y adáptalo con métodos.</w:t>
      </w:r>
    </w:p>
    <w:p w14:paraId="21EF3EF4" w14:textId="77777777" w:rsidR="007E4B9B" w:rsidRDefault="007E4B9B" w:rsidP="007E4B9B">
      <w:pPr>
        <w:pStyle w:val="Ttulo1"/>
      </w:pPr>
      <w:bookmarkStart w:id="9" w:name="_Toc124872263"/>
      <w:r>
        <w:t>Ejercicio</w:t>
      </w:r>
      <w:r w:rsidR="00444EEC">
        <w:t xml:space="preserve"> libre</w:t>
      </w:r>
      <w:r>
        <w:t>.</w:t>
      </w:r>
      <w:bookmarkEnd w:id="9"/>
    </w:p>
    <w:p w14:paraId="724ED31B" w14:textId="77777777" w:rsidR="007E4B9B" w:rsidRDefault="007E4B9B" w:rsidP="007E4B9B">
      <w:r>
        <w:t>Elije cualquier ejercicio realizado tanto en clase como obligatorios, y adáptalo con métodos.</w:t>
      </w:r>
    </w:p>
    <w:p w14:paraId="5505A30D" w14:textId="77777777" w:rsidR="007E4B9B" w:rsidRPr="007E4B9B" w:rsidRDefault="007E4B9B" w:rsidP="007E4B9B"/>
    <w:p w14:paraId="544D0775" w14:textId="77777777" w:rsidR="007E4B9B" w:rsidRPr="007E4B9B" w:rsidRDefault="007E4B9B" w:rsidP="007E4B9B">
      <w:pPr>
        <w:rPr>
          <w:sz w:val="22"/>
          <w:szCs w:val="22"/>
        </w:rPr>
      </w:pPr>
    </w:p>
    <w:sectPr w:rsidR="007E4B9B" w:rsidRPr="007E4B9B" w:rsidSect="006A1D7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453" w:right="1134" w:bottom="1134" w:left="1418" w:header="426" w:footer="2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00B69" w14:textId="77777777" w:rsidR="003C417C" w:rsidRDefault="003C417C" w:rsidP="00524988">
      <w:pPr>
        <w:spacing w:after="0" w:line="240" w:lineRule="auto"/>
      </w:pPr>
      <w:r>
        <w:separator/>
      </w:r>
    </w:p>
  </w:endnote>
  <w:endnote w:type="continuationSeparator" w:id="0">
    <w:p w14:paraId="2752468B" w14:textId="77777777" w:rsidR="003C417C" w:rsidRDefault="003C417C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A903" w14:textId="77777777" w:rsidR="00FE331E" w:rsidRDefault="00FE33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F9897" w14:textId="6CBD36D6" w:rsidR="006A1D71" w:rsidRPr="006A1D71" w:rsidRDefault="006A1D71" w:rsidP="006A1D71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i/>
        <w:color w:val="1F3864" w:themeColor="accent1" w:themeShade="80"/>
        <w:sz w:val="18"/>
      </w:rPr>
    </w:pPr>
    <w:r w:rsidRPr="006A1D71">
      <w:rPr>
        <w:rFonts w:ascii="Calibri" w:hAnsi="Calibri" w:cs="Calibri"/>
        <w:i/>
        <w:color w:val="1F3864" w:themeColor="accent1" w:themeShade="80"/>
        <w:spacing w:val="60"/>
        <w:sz w:val="18"/>
      </w:rPr>
      <w:t>Pg.</w:t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PAGE 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2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|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NUMPAGES  \* Arabic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10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00E80" w14:textId="77777777" w:rsidR="00FE331E" w:rsidRDefault="00FE33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EFE65" w14:textId="77777777" w:rsidR="003C417C" w:rsidRDefault="003C417C" w:rsidP="00524988">
      <w:pPr>
        <w:spacing w:after="0" w:line="240" w:lineRule="auto"/>
      </w:pPr>
      <w:r>
        <w:separator/>
      </w:r>
    </w:p>
  </w:footnote>
  <w:footnote w:type="continuationSeparator" w:id="0">
    <w:p w14:paraId="004DBE19" w14:textId="77777777" w:rsidR="003C417C" w:rsidRDefault="003C417C" w:rsidP="00524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8C55" w14:textId="77777777" w:rsidR="00FE331E" w:rsidRDefault="00FE33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046E" w14:textId="77777777" w:rsidR="00FE331E" w:rsidRDefault="00FE33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AC0D" w14:textId="77777777" w:rsidR="00FE331E" w:rsidRDefault="00FE33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4221AA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1C4A65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F514C"/>
    <w:multiLevelType w:val="hybridMultilevel"/>
    <w:tmpl w:val="7F14AA62"/>
    <w:lvl w:ilvl="0" w:tplc="9CF854E0">
      <w:start w:val="1"/>
      <w:numFmt w:val="bullet"/>
      <w:pStyle w:val="Prrafodelista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C0694"/>
    <w:multiLevelType w:val="multilevel"/>
    <w:tmpl w:val="A12A77E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32324B"/>
    <w:multiLevelType w:val="hybridMultilevel"/>
    <w:tmpl w:val="F64A2B42"/>
    <w:lvl w:ilvl="0" w:tplc="3D4AB2A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63F9E"/>
    <w:multiLevelType w:val="hybridMultilevel"/>
    <w:tmpl w:val="88827A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42B1C"/>
    <w:multiLevelType w:val="hybridMultilevel"/>
    <w:tmpl w:val="11540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27A98"/>
    <w:multiLevelType w:val="hybridMultilevel"/>
    <w:tmpl w:val="0B9265CA"/>
    <w:lvl w:ilvl="0" w:tplc="73A60C9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7A672242"/>
    <w:multiLevelType w:val="hybridMultilevel"/>
    <w:tmpl w:val="05AE2B92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224511">
    <w:abstractNumId w:val="12"/>
  </w:num>
  <w:num w:numId="2" w16cid:durableId="1655252995">
    <w:abstractNumId w:val="9"/>
  </w:num>
  <w:num w:numId="3" w16cid:durableId="188496475">
    <w:abstractNumId w:val="6"/>
  </w:num>
  <w:num w:numId="4" w16cid:durableId="617376927">
    <w:abstractNumId w:val="2"/>
  </w:num>
  <w:num w:numId="5" w16cid:durableId="1953391400">
    <w:abstractNumId w:val="4"/>
  </w:num>
  <w:num w:numId="6" w16cid:durableId="602109960">
    <w:abstractNumId w:val="8"/>
  </w:num>
  <w:num w:numId="7" w16cid:durableId="1112168860">
    <w:abstractNumId w:val="5"/>
  </w:num>
  <w:num w:numId="8" w16cid:durableId="1116949422">
    <w:abstractNumId w:val="2"/>
    <w:lvlOverride w:ilvl="0">
      <w:startOverride w:val="1"/>
    </w:lvlOverride>
  </w:num>
  <w:num w:numId="9" w16cid:durableId="1492797024">
    <w:abstractNumId w:val="1"/>
  </w:num>
  <w:num w:numId="10" w16cid:durableId="1531065800">
    <w:abstractNumId w:val="0"/>
  </w:num>
  <w:num w:numId="11" w16cid:durableId="1351253275">
    <w:abstractNumId w:val="7"/>
  </w:num>
  <w:num w:numId="12" w16cid:durableId="802885409">
    <w:abstractNumId w:val="4"/>
  </w:num>
  <w:num w:numId="13" w16cid:durableId="263809433">
    <w:abstractNumId w:val="4"/>
  </w:num>
  <w:num w:numId="14" w16cid:durableId="424155584">
    <w:abstractNumId w:val="10"/>
  </w:num>
  <w:num w:numId="15" w16cid:durableId="2058700981">
    <w:abstractNumId w:val="11"/>
  </w:num>
  <w:num w:numId="16" w16cid:durableId="1914703188">
    <w:abstractNumId w:val="3"/>
  </w:num>
  <w:num w:numId="17" w16cid:durableId="571936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E0"/>
    <w:rsid w:val="00023FDB"/>
    <w:rsid w:val="00044941"/>
    <w:rsid w:val="000711F8"/>
    <w:rsid w:val="0007419F"/>
    <w:rsid w:val="00076856"/>
    <w:rsid w:val="00080609"/>
    <w:rsid w:val="000842A6"/>
    <w:rsid w:val="00097C80"/>
    <w:rsid w:val="000A1031"/>
    <w:rsid w:val="000A6FEB"/>
    <w:rsid w:val="000D3085"/>
    <w:rsid w:val="000F073F"/>
    <w:rsid w:val="00104F3A"/>
    <w:rsid w:val="00131D7B"/>
    <w:rsid w:val="00134904"/>
    <w:rsid w:val="00151A42"/>
    <w:rsid w:val="001542CE"/>
    <w:rsid w:val="00157FE5"/>
    <w:rsid w:val="00190EBA"/>
    <w:rsid w:val="001A40CE"/>
    <w:rsid w:val="001D3008"/>
    <w:rsid w:val="001E3ADA"/>
    <w:rsid w:val="002261A4"/>
    <w:rsid w:val="00243467"/>
    <w:rsid w:val="00254DE7"/>
    <w:rsid w:val="0025520F"/>
    <w:rsid w:val="00296842"/>
    <w:rsid w:val="002A4BA4"/>
    <w:rsid w:val="002B2CFD"/>
    <w:rsid w:val="002E137C"/>
    <w:rsid w:val="002F1EA7"/>
    <w:rsid w:val="003169C1"/>
    <w:rsid w:val="00381AE3"/>
    <w:rsid w:val="003A12F3"/>
    <w:rsid w:val="003C417C"/>
    <w:rsid w:val="003D18C5"/>
    <w:rsid w:val="003F06F7"/>
    <w:rsid w:val="003F67EF"/>
    <w:rsid w:val="00432A3E"/>
    <w:rsid w:val="0044153F"/>
    <w:rsid w:val="00444EEC"/>
    <w:rsid w:val="00450CE4"/>
    <w:rsid w:val="004524A0"/>
    <w:rsid w:val="00457051"/>
    <w:rsid w:val="00473DBC"/>
    <w:rsid w:val="00475EA9"/>
    <w:rsid w:val="00481FAD"/>
    <w:rsid w:val="00483FFD"/>
    <w:rsid w:val="004944EB"/>
    <w:rsid w:val="004A0074"/>
    <w:rsid w:val="004A5863"/>
    <w:rsid w:val="004B1C40"/>
    <w:rsid w:val="004C38B2"/>
    <w:rsid w:val="004D2AF8"/>
    <w:rsid w:val="00505442"/>
    <w:rsid w:val="005244D5"/>
    <w:rsid w:val="00524988"/>
    <w:rsid w:val="00527140"/>
    <w:rsid w:val="0054343A"/>
    <w:rsid w:val="0055079E"/>
    <w:rsid w:val="005626FB"/>
    <w:rsid w:val="00563FE4"/>
    <w:rsid w:val="00567885"/>
    <w:rsid w:val="005733DE"/>
    <w:rsid w:val="00575138"/>
    <w:rsid w:val="00575C9D"/>
    <w:rsid w:val="005854E9"/>
    <w:rsid w:val="0058758D"/>
    <w:rsid w:val="005B5532"/>
    <w:rsid w:val="005C0CC8"/>
    <w:rsid w:val="005C70EA"/>
    <w:rsid w:val="005D33FB"/>
    <w:rsid w:val="005E7F00"/>
    <w:rsid w:val="005F7121"/>
    <w:rsid w:val="00623D45"/>
    <w:rsid w:val="00635D86"/>
    <w:rsid w:val="00646886"/>
    <w:rsid w:val="00650A92"/>
    <w:rsid w:val="00671319"/>
    <w:rsid w:val="00680F6D"/>
    <w:rsid w:val="0069051F"/>
    <w:rsid w:val="00691B96"/>
    <w:rsid w:val="00693B83"/>
    <w:rsid w:val="00697BFC"/>
    <w:rsid w:val="006A1D71"/>
    <w:rsid w:val="006A430D"/>
    <w:rsid w:val="006B4DFF"/>
    <w:rsid w:val="006B5100"/>
    <w:rsid w:val="006F6F1F"/>
    <w:rsid w:val="00723311"/>
    <w:rsid w:val="00731640"/>
    <w:rsid w:val="0078225B"/>
    <w:rsid w:val="00783197"/>
    <w:rsid w:val="007878DF"/>
    <w:rsid w:val="007B186B"/>
    <w:rsid w:val="007B1CB5"/>
    <w:rsid w:val="007C0916"/>
    <w:rsid w:val="007C5544"/>
    <w:rsid w:val="007E4B9B"/>
    <w:rsid w:val="0081341C"/>
    <w:rsid w:val="008222C1"/>
    <w:rsid w:val="00823A60"/>
    <w:rsid w:val="00824262"/>
    <w:rsid w:val="008479AB"/>
    <w:rsid w:val="0087326A"/>
    <w:rsid w:val="00874AA1"/>
    <w:rsid w:val="00897021"/>
    <w:rsid w:val="008B0029"/>
    <w:rsid w:val="008B64F9"/>
    <w:rsid w:val="008C7668"/>
    <w:rsid w:val="009049EE"/>
    <w:rsid w:val="00916808"/>
    <w:rsid w:val="009176CC"/>
    <w:rsid w:val="009236D7"/>
    <w:rsid w:val="00933691"/>
    <w:rsid w:val="00941B6B"/>
    <w:rsid w:val="009571F7"/>
    <w:rsid w:val="00973673"/>
    <w:rsid w:val="00975CA2"/>
    <w:rsid w:val="009860FB"/>
    <w:rsid w:val="00987EE4"/>
    <w:rsid w:val="00993B49"/>
    <w:rsid w:val="009C5212"/>
    <w:rsid w:val="009C6E9F"/>
    <w:rsid w:val="009D7395"/>
    <w:rsid w:val="009F173E"/>
    <w:rsid w:val="00A270B7"/>
    <w:rsid w:val="00A33B31"/>
    <w:rsid w:val="00A35720"/>
    <w:rsid w:val="00A50F57"/>
    <w:rsid w:val="00A774AA"/>
    <w:rsid w:val="00AA2CA5"/>
    <w:rsid w:val="00AB6CE0"/>
    <w:rsid w:val="00AF0636"/>
    <w:rsid w:val="00B1212C"/>
    <w:rsid w:val="00B46E26"/>
    <w:rsid w:val="00B52F10"/>
    <w:rsid w:val="00B60D86"/>
    <w:rsid w:val="00BB0993"/>
    <w:rsid w:val="00BF0C48"/>
    <w:rsid w:val="00C04BCA"/>
    <w:rsid w:val="00C13595"/>
    <w:rsid w:val="00C406F6"/>
    <w:rsid w:val="00C40895"/>
    <w:rsid w:val="00C62638"/>
    <w:rsid w:val="00CA1AC5"/>
    <w:rsid w:val="00CD35FB"/>
    <w:rsid w:val="00CE74C1"/>
    <w:rsid w:val="00DA23E2"/>
    <w:rsid w:val="00DA2458"/>
    <w:rsid w:val="00DB4A35"/>
    <w:rsid w:val="00E01F80"/>
    <w:rsid w:val="00E02BD5"/>
    <w:rsid w:val="00E06C15"/>
    <w:rsid w:val="00E17910"/>
    <w:rsid w:val="00E87C7D"/>
    <w:rsid w:val="00E96D02"/>
    <w:rsid w:val="00EB7D3D"/>
    <w:rsid w:val="00EC08EB"/>
    <w:rsid w:val="00EC72B8"/>
    <w:rsid w:val="00F06EA2"/>
    <w:rsid w:val="00F1312A"/>
    <w:rsid w:val="00F37701"/>
    <w:rsid w:val="00F40754"/>
    <w:rsid w:val="00F46CA9"/>
    <w:rsid w:val="00F567C9"/>
    <w:rsid w:val="00F65417"/>
    <w:rsid w:val="00F80CCE"/>
    <w:rsid w:val="00F84D2E"/>
    <w:rsid w:val="00FA6F20"/>
    <w:rsid w:val="00FC27C7"/>
    <w:rsid w:val="00FE3113"/>
    <w:rsid w:val="00FE331E"/>
    <w:rsid w:val="00FF7BFD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B53B3"/>
  <w15:chartTrackingRefBased/>
  <w15:docId w15:val="{8E91356F-B1BF-4335-A131-149C9650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B9B"/>
    <w:pPr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2"/>
    <w:qFormat/>
    <w:rsid w:val="009D7395"/>
    <w:pPr>
      <w:keepNext/>
      <w:keepLines/>
      <w:numPr>
        <w:numId w:val="5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93B49"/>
    <w:pPr>
      <w:numPr>
        <w:ilvl w:val="1"/>
        <w:numId w:val="5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BA4"/>
    <w:pPr>
      <w:numPr>
        <w:ilvl w:val="2"/>
        <w:numId w:val="5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uiPriority w:val="11"/>
    <w:qFormat/>
    <w:rsid w:val="006B5100"/>
    <w:pPr>
      <w:numPr>
        <w:numId w:val="4"/>
      </w:numPr>
      <w:ind w:left="714" w:hanging="357"/>
      <w:contextualSpacing/>
    </w:pPr>
    <w:rPr>
      <w:color w:val="002060"/>
    </w:rPr>
  </w:style>
  <w:style w:type="paragraph" w:styleId="Ttulo">
    <w:name w:val="Title"/>
    <w:basedOn w:val="Normal"/>
    <w:next w:val="Normal"/>
    <w:link w:val="TtuloCar"/>
    <w:uiPriority w:val="1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3B49"/>
    <w:rPr>
      <w:rFonts w:ascii="Georgia" w:eastAsiaTheme="majorEastAsia" w:hAnsi="Georgia" w:cstheme="majorBidi"/>
      <w:b/>
      <w:color w:val="1F3864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5F7121"/>
    <w:pPr>
      <w:numPr>
        <w:numId w:val="16"/>
      </w:numPr>
      <w:ind w:right="57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s-E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  <w:lang w:eastAsia="es-ES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numPr>
        <w:numId w:val="9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numPr>
        <w:numId w:val="10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erto\Movistar%20Cloud\INFORMATICA%20DEPARTAMENTO\FORMACION\DIGITECH\_PLANTILLA%20WORD%20reduci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0D2437-8BC8-4E96-9326-C9FB43072E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_PLANTILLA WORD reducida</Template>
  <TotalTime>253</TotalTime>
  <Pages>7</Pages>
  <Words>948</Words>
  <Characters>5215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Ejercicios obligatorios de métodos</vt:lpstr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obligatorios de métodos</dc:title>
  <dc:subject>Programación</dc:subject>
  <dc:creator>Alberto</dc:creator>
  <cp:keywords/>
  <dc:description/>
  <cp:lastModifiedBy>2-DAW</cp:lastModifiedBy>
  <cp:revision>18</cp:revision>
  <cp:lastPrinted>2023-01-17T17:24:00Z</cp:lastPrinted>
  <dcterms:created xsi:type="dcterms:W3CDTF">2023-01-16T15:40:00Z</dcterms:created>
  <dcterms:modified xsi:type="dcterms:W3CDTF">2026-02-06T13:24:00Z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