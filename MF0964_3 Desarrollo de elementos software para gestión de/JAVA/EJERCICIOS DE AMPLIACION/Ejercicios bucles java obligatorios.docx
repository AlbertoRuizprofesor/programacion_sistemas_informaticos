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939252924"/>
        <w:docPartObj>
          <w:docPartGallery w:val="Cover Pages"/>
          <w:docPartUnique/>
        </w:docPartObj>
      </w:sdtPr>
      <w:sdtEndPr>
        <w:rPr>
          <w:rFonts w:ascii="Arial" w:eastAsia="Georgia" w:hAnsi="Arial" w:cs="Arial"/>
          <w:color w:val="002060"/>
          <w:sz w:val="64"/>
          <w:szCs w:val="22"/>
          <w:lang w:val="es-ES_tradnl" w:bidi="en-US"/>
        </w:rPr>
      </w:sdtEndPr>
      <w:sdtContent>
        <w:p w14:paraId="5C749A3E" w14:textId="77777777" w:rsidR="00B52F10" w:rsidRDefault="00B52F10">
          <w:r>
            <w:rPr>
              <w:noProof/>
              <w:lang w:eastAsia="es-ES"/>
            </w:rPr>
            <mc:AlternateContent>
              <mc:Choice Requires="wpg">
                <w:drawing>
                  <wp:anchor distT="0" distB="0" distL="114300" distR="114300" simplePos="0" relativeHeight="251668480" behindDoc="0" locked="0" layoutInCell="1" allowOverlap="1" wp14:anchorId="0EFE34E0" wp14:editId="493F2D59">
                    <wp:simplePos x="0" y="0"/>
                    <wp:positionH relativeFrom="page">
                      <wp:align>center</wp:align>
                    </wp:positionH>
                    <wp:positionV relativeFrom="page">
                      <wp:posOffset>131445</wp:posOffset>
                    </wp:positionV>
                    <wp:extent cx="7315200" cy="1215391"/>
                    <wp:effectExtent l="0" t="0" r="0" b="1905"/>
                    <wp:wrapNone/>
                    <wp:docPr id="149" name="Grupo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á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á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11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75217240" id="Grupo 149" o:spid="_x0000_s1026" style="position:absolute;margin-left:0;margin-top:10.35pt;width:8in;height:95.7pt;z-index:251668480;mso-width-percent:941;mso-height-percent:121;mso-position-horizontal:center;mso-position-horizontal-relative:page;mso-position-vertical-relative:page;mso-width-percent:941;mso-height-percent:121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">
                    <v:shape id="Rectá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4472c4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á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12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  <w:lang w:eastAsia="es-ES"/>
            </w:rPr>
            <mc:AlternateContent>
              <mc:Choice Requires="wps">
                <w:drawing>
                  <wp:anchor distT="0" distB="0" distL="114300" distR="114300" simplePos="0" relativeHeight="251667456" behindDoc="0" locked="0" layoutInCell="1" allowOverlap="1" wp14:anchorId="17BB7D1C" wp14:editId="0EBB637B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Cuadro de texto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33A0F3D" w14:textId="77777777" w:rsidR="0081341C" w:rsidRDefault="0081341C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type w14:anchorId="17BB7D1C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53" o:spid="_x0000_s1026" type="#_x0000_t202" style="position:absolute;left:0;text-align:left;margin-left:0;margin-top:0;width:8in;height:79.5pt;z-index:251667456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" filled="f" stroked="f" strokeweight=".5pt">
                    <v:textbox style="mso-fit-shape-to-text:t" inset="126pt,0,54pt,0">
                      <w:txbxContent>
                        <w:p w:rsidR="0081341C" w:rsidRDefault="0081341C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004E2068" w14:textId="77777777" w:rsidR="00B52F10" w:rsidRDefault="00B52F10">
          <w:pPr>
            <w:rPr>
              <w:rFonts w:ascii="Arial" w:eastAsia="Georgia" w:hAnsi="Arial" w:cs="Arial"/>
              <w:color w:val="002060"/>
              <w:sz w:val="64"/>
              <w:szCs w:val="22"/>
              <w:lang w:val="es-ES_tradnl" w:bidi="en-US"/>
            </w:rPr>
          </w:pPr>
          <w:r>
            <w:rPr>
              <w:noProof/>
              <w:lang w:eastAsia="es-ES"/>
            </w:rPr>
            <mc:AlternateContent>
              <mc:Choice Requires="wps">
                <w:drawing>
                  <wp:anchor distT="0" distB="0" distL="114300" distR="114300" simplePos="0" relativeHeight="251665408" behindDoc="0" locked="0" layoutInCell="1" allowOverlap="1" wp14:anchorId="45E42406" wp14:editId="5C46D8D0">
                    <wp:simplePos x="0" y="0"/>
                    <wp:positionH relativeFrom="page">
                      <wp:posOffset>221615</wp:posOffset>
                    </wp:positionH>
                    <wp:positionV relativeFrom="page">
                      <wp:posOffset>2155825</wp:posOffset>
                    </wp:positionV>
                    <wp:extent cx="7315200" cy="3638550"/>
                    <wp:effectExtent l="0" t="0" r="0" b="6350"/>
                    <wp:wrapSquare wrapText="bothSides"/>
                    <wp:docPr id="154" name="Cuadro de texto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D7232A5" w14:textId="77777777" w:rsidR="0081341C" w:rsidRDefault="00000000">
                                <w:pPr>
                                  <w:jc w:val="right"/>
                                  <w:rPr>
                                    <w:color w:val="4472C4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  <w:sz w:val="64"/>
                                      <w:szCs w:val="64"/>
                                    </w:rPr>
                                    <w:alias w:val="Título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6F5906">
                                      <w:rPr>
                                        <w:caps/>
                                        <w:color w:val="4472C4" w:themeColor="accent1"/>
                                        <w:sz w:val="64"/>
                                        <w:szCs w:val="64"/>
                                      </w:rPr>
                                      <w:t>Ejercicios de bucles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ítulo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110DBDB5" w14:textId="77777777" w:rsidR="0081341C" w:rsidRDefault="00E709BA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Programación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type w14:anchorId="45E42406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54" o:spid="_x0000_s1027" type="#_x0000_t202" style="position:absolute;left:0;text-align:left;margin-left:17.45pt;margin-top:169.75pt;width:8in;height:286.5pt;z-index:251665408;visibility:visible;mso-wrap-style:square;mso-width-percent:941;mso-height-percent:363;mso-wrap-distance-left:9pt;mso-wrap-distance-top:0;mso-wrap-distance-right:9pt;mso-wrap-distance-bottom:0;mso-position-horizontal:absolute;mso-position-horizontal-relative:page;mso-position-vertical:absolute;mso-position-vertical-relative:page;mso-width-percent:941;mso-height-percent:36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" filled="f" stroked="f" strokeweight=".5pt">
                    <v:textbox inset="126pt,0,54pt,0">
                      <w:txbxContent>
                        <w:p w14:paraId="2D7232A5" w14:textId="77777777" w:rsidR="0081341C" w:rsidRDefault="00000000">
                          <w:pPr>
                            <w:jc w:val="right"/>
                            <w:rPr>
                              <w:color w:val="4472C4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  <w:sz w:val="64"/>
                                <w:szCs w:val="64"/>
                              </w:rPr>
                              <w:alias w:val="Título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6F5906">
                                <w:rPr>
                                  <w:caps/>
                                  <w:color w:val="4472C4" w:themeColor="accent1"/>
                                  <w:sz w:val="64"/>
                                  <w:szCs w:val="64"/>
                                </w:rPr>
                                <w:t>Ejercicios de bucles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ítulo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110DBDB5" w14:textId="77777777" w:rsidR="0081341C" w:rsidRDefault="00E709BA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Programación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rFonts w:ascii="Arial" w:eastAsia="Georgia" w:hAnsi="Arial" w:cs="Arial"/>
              <w:color w:val="002060"/>
              <w:sz w:val="64"/>
              <w:szCs w:val="22"/>
              <w:lang w:val="es-ES_tradnl" w:bidi="en-US"/>
            </w:rPr>
            <w:br w:type="page"/>
          </w:r>
        </w:p>
      </w:sdtContent>
    </w:sdt>
    <w:sdt>
      <w:sdtPr>
        <w:rPr>
          <w:color w:val="1F3864" w:themeColor="accent1" w:themeShade="80"/>
        </w:rPr>
        <w:alias w:val="Aprendizaje basado en proyectos:"/>
        <w:tag w:val="Aprendizaje basado en proyectos:"/>
        <w:id w:val="1774592350"/>
        <w:placeholder>
          <w:docPart w:val="D11EA9ADFA5B4D25BAA95379CC8F9F70"/>
        </w:placeholder>
        <w:temporary/>
        <w:showingPlcHdr/>
        <w15:appearance w15:val="hidden"/>
      </w:sdtPr>
      <w:sdtContent>
        <w:p w14:paraId="503DEE20" w14:textId="77777777" w:rsidR="00076856" w:rsidRPr="009D7395" w:rsidRDefault="0081341C" w:rsidP="00E01F80">
          <w:pPr>
            <w:pStyle w:val="Ttulo"/>
            <w:ind w:left="142"/>
            <w:rPr>
              <w:color w:val="1F3864" w:themeColor="accent1" w:themeShade="80"/>
            </w:rPr>
          </w:pPr>
          <w:r>
            <w:rPr>
              <w:color w:val="1F3864" w:themeColor="accent1" w:themeShade="80"/>
              <w:lang w:bidi="es-ES"/>
            </w:rPr>
            <w:t>Insertar título tema o módulo</w:t>
          </w:r>
        </w:p>
      </w:sdtContent>
    </w:sdt>
    <w:p w14:paraId="72E5323E" w14:textId="77777777" w:rsidR="00076856" w:rsidRPr="009D7395" w:rsidRDefault="00000000" w:rsidP="00E01F80">
      <w:pPr>
        <w:pStyle w:val="Ttulo"/>
        <w:ind w:left="142"/>
        <w:rPr>
          <w:color w:val="1F3864" w:themeColor="accent1" w:themeShade="80"/>
        </w:rPr>
      </w:pPr>
      <w:sdt>
        <w:sdtPr>
          <w:rPr>
            <w:color w:val="1F3864" w:themeColor="accent1" w:themeShade="80"/>
          </w:rPr>
          <w:alias w:val="Inserte un título de proyecto llamativo:"/>
          <w:tag w:val="Inserte un título de proyecto llamativo:"/>
          <w:id w:val="1718616005"/>
          <w:placeholder>
            <w:docPart w:val="34E99B9DD68E43AA8FA6242D1CD39C67"/>
          </w:placeholder>
          <w:temporary/>
          <w:showingPlcHdr/>
          <w15:appearance w15:val="hidden"/>
        </w:sdtPr>
        <w:sdtContent>
          <w:r w:rsidR="00874AA1" w:rsidRPr="009D7395">
            <w:rPr>
              <w:color w:val="1F3864" w:themeColor="accent1" w:themeShade="80"/>
              <w:lang w:bidi="es-ES"/>
            </w:rPr>
            <w:t xml:space="preserve">Insertar </w:t>
          </w:r>
          <w:r w:rsidR="0081341C">
            <w:rPr>
              <w:color w:val="1F3864" w:themeColor="accent1" w:themeShade="80"/>
              <w:lang w:bidi="es-ES"/>
            </w:rPr>
            <w:t>otro</w:t>
          </w:r>
          <w:r w:rsidR="00874AA1" w:rsidRPr="009D7395">
            <w:rPr>
              <w:color w:val="1F3864" w:themeColor="accent1" w:themeShade="80"/>
              <w:lang w:bidi="es-ES"/>
            </w:rPr>
            <w:t xml:space="preserve"> título</w:t>
          </w:r>
        </w:sdtContent>
      </w:sdt>
    </w:p>
    <w:p w14:paraId="5DC55CF9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-Bold" w:hAnsi="DejaVuSans-Bold" w:cs="DejaVuSans-Bold"/>
          <w:b/>
          <w:bCs/>
          <w:color w:val="000000"/>
          <w:sz w:val="32"/>
          <w:szCs w:val="32"/>
        </w:rPr>
      </w:pPr>
      <w:r>
        <w:rPr>
          <w:rFonts w:ascii="DejaVuSans-Bold" w:hAnsi="DejaVuSans-Bold" w:cs="DejaVuSans-Bold"/>
          <w:b/>
          <w:bCs/>
          <w:color w:val="000000"/>
          <w:sz w:val="32"/>
          <w:szCs w:val="32"/>
        </w:rPr>
        <w:t>5.4 Ejercicios</w:t>
      </w:r>
    </w:p>
    <w:p w14:paraId="778C9E63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-Bold" w:hAnsi="DejaVuSans-Bold" w:cs="DejaVuSans-Bold"/>
          <w:b/>
          <w:bCs/>
          <w:color w:val="000000"/>
          <w:sz w:val="26"/>
          <w:szCs w:val="26"/>
        </w:rPr>
      </w:pPr>
      <w:r>
        <w:rPr>
          <w:rFonts w:ascii="DejaVuSans-Bold" w:hAnsi="DejaVuSans-Bold" w:cs="DejaVuSans-Bold"/>
          <w:b/>
          <w:bCs/>
          <w:color w:val="000000"/>
          <w:sz w:val="26"/>
          <w:szCs w:val="26"/>
        </w:rPr>
        <w:t>Ejercicio 1</w:t>
      </w:r>
    </w:p>
    <w:p w14:paraId="68A52550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Muestra los n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ú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meros m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ú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 xml:space="preserve">ltiplos de 5 de 0 a 100 utilizando un bucle </w:t>
      </w:r>
      <w:r>
        <w:rPr>
          <w:rFonts w:ascii="AnonymousPro" w:hAnsi="AnonymousPro" w:cs="AnonymousPro"/>
          <w:color w:val="000000"/>
          <w:sz w:val="16"/>
          <w:szCs w:val="16"/>
        </w:rPr>
        <w:t>for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.</w:t>
      </w:r>
    </w:p>
    <w:p w14:paraId="229556E4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-Bold" w:hAnsi="DejaVuSans-Bold" w:cs="DejaVuSans-Bold"/>
          <w:b/>
          <w:bCs/>
          <w:color w:val="000000"/>
          <w:sz w:val="26"/>
          <w:szCs w:val="26"/>
        </w:rPr>
      </w:pPr>
      <w:r>
        <w:rPr>
          <w:rFonts w:ascii="DejaVuSans-Bold" w:hAnsi="DejaVuSans-Bold" w:cs="DejaVuSans-Bold"/>
          <w:b/>
          <w:bCs/>
          <w:color w:val="000000"/>
          <w:sz w:val="26"/>
          <w:szCs w:val="26"/>
        </w:rPr>
        <w:t>Ejercicio 2</w:t>
      </w:r>
    </w:p>
    <w:p w14:paraId="563320B9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Muestra los n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ú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meros m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ú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 xml:space="preserve">ltiplos de 5 de 0 a 100 utilizando un bucle </w:t>
      </w:r>
      <w:r>
        <w:rPr>
          <w:rFonts w:ascii="AnonymousPro" w:hAnsi="AnonymousPro" w:cs="AnonymousPro"/>
          <w:color w:val="000000"/>
          <w:sz w:val="16"/>
          <w:szCs w:val="16"/>
        </w:rPr>
        <w:t>while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.</w:t>
      </w:r>
    </w:p>
    <w:p w14:paraId="027B4662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-Bold" w:hAnsi="DejaVuSans-Bold" w:cs="DejaVuSans-Bold"/>
          <w:b/>
          <w:bCs/>
          <w:color w:val="000000"/>
          <w:sz w:val="26"/>
          <w:szCs w:val="26"/>
        </w:rPr>
      </w:pPr>
      <w:r>
        <w:rPr>
          <w:rFonts w:ascii="DejaVuSans-Bold" w:hAnsi="DejaVuSans-Bold" w:cs="DejaVuSans-Bold"/>
          <w:b/>
          <w:bCs/>
          <w:color w:val="000000"/>
          <w:sz w:val="26"/>
          <w:szCs w:val="26"/>
        </w:rPr>
        <w:t>Ejercicio 3</w:t>
      </w:r>
    </w:p>
    <w:p w14:paraId="4E47C3AA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Muestra los n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ú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meros m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ú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 xml:space="preserve">ltiplos de 5 de 0 a 100 utilizando un bucle </w:t>
      </w:r>
      <w:r>
        <w:rPr>
          <w:rFonts w:ascii="AnonymousPro" w:hAnsi="AnonymousPro" w:cs="AnonymousPro"/>
          <w:color w:val="000000"/>
          <w:sz w:val="16"/>
          <w:szCs w:val="16"/>
        </w:rPr>
        <w:t>do-while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.</w:t>
      </w:r>
    </w:p>
    <w:p w14:paraId="322A3517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-Bold" w:hAnsi="DejaVuSans-Bold" w:cs="DejaVuSans-Bold"/>
          <w:b/>
          <w:bCs/>
          <w:color w:val="000000"/>
          <w:sz w:val="26"/>
          <w:szCs w:val="26"/>
        </w:rPr>
      </w:pPr>
      <w:r>
        <w:rPr>
          <w:rFonts w:ascii="DejaVuSans-Bold" w:hAnsi="DejaVuSans-Bold" w:cs="DejaVuSans-Bold"/>
          <w:b/>
          <w:bCs/>
          <w:color w:val="000000"/>
          <w:sz w:val="26"/>
          <w:szCs w:val="26"/>
        </w:rPr>
        <w:t>Ejercicio 4</w:t>
      </w:r>
    </w:p>
    <w:p w14:paraId="18438627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Muestra los n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ú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meros del 320 al 160, contando de 20 en 20 hacia atr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á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s utilizando</w:t>
      </w:r>
    </w:p>
    <w:p w14:paraId="717E54FD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 xml:space="preserve">un bucle </w:t>
      </w:r>
      <w:r>
        <w:rPr>
          <w:rFonts w:ascii="AnonymousPro" w:hAnsi="AnonymousPro" w:cs="AnonymousPro"/>
          <w:color w:val="000000"/>
          <w:sz w:val="16"/>
          <w:szCs w:val="16"/>
        </w:rPr>
        <w:t>for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.</w:t>
      </w:r>
    </w:p>
    <w:p w14:paraId="168F716A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-Bold" w:hAnsi="DejaVuSans-Bold" w:cs="DejaVuSans-Bold"/>
          <w:b/>
          <w:bCs/>
          <w:color w:val="000000"/>
          <w:sz w:val="26"/>
          <w:szCs w:val="26"/>
        </w:rPr>
      </w:pPr>
      <w:r>
        <w:rPr>
          <w:rFonts w:ascii="DejaVuSans-Bold" w:hAnsi="DejaVuSans-Bold" w:cs="DejaVuSans-Bold"/>
          <w:b/>
          <w:bCs/>
          <w:color w:val="000000"/>
          <w:sz w:val="26"/>
          <w:szCs w:val="26"/>
        </w:rPr>
        <w:t>Ejercicio 5</w:t>
      </w:r>
    </w:p>
    <w:p w14:paraId="17FE9A98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Muestra los n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ú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meros del 320 al 160, contando de 20 en 20 hacia atr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á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s utilizando</w:t>
      </w:r>
    </w:p>
    <w:p w14:paraId="1D7D7DB5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 xml:space="preserve">un bucle </w:t>
      </w:r>
      <w:r>
        <w:rPr>
          <w:rFonts w:ascii="AnonymousPro" w:hAnsi="AnonymousPro" w:cs="AnonymousPro"/>
          <w:color w:val="000000"/>
          <w:sz w:val="16"/>
          <w:szCs w:val="16"/>
        </w:rPr>
        <w:t>while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.</w:t>
      </w:r>
    </w:p>
    <w:p w14:paraId="724C3CFA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-Bold" w:hAnsi="DejaVuSans-Bold" w:cs="DejaVuSans-Bold"/>
          <w:b/>
          <w:bCs/>
          <w:color w:val="000000"/>
          <w:sz w:val="26"/>
          <w:szCs w:val="26"/>
        </w:rPr>
      </w:pPr>
      <w:r>
        <w:rPr>
          <w:rFonts w:ascii="DejaVuSans-Bold" w:hAnsi="DejaVuSans-Bold" w:cs="DejaVuSans-Bold"/>
          <w:b/>
          <w:bCs/>
          <w:color w:val="000000"/>
          <w:sz w:val="26"/>
          <w:szCs w:val="26"/>
        </w:rPr>
        <w:t>Ejercicio 6</w:t>
      </w:r>
    </w:p>
    <w:p w14:paraId="71CC33CF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Muestra los n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ú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meros del 320 al 160, contando de 20 en 20 utilizando un bucle</w:t>
      </w:r>
    </w:p>
    <w:p w14:paraId="41EC891B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AnonymousPro" w:hAnsi="AnonymousPro" w:cs="AnonymousPro"/>
          <w:color w:val="000000"/>
          <w:sz w:val="16"/>
          <w:szCs w:val="16"/>
        </w:rPr>
        <w:t>do-while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.</w:t>
      </w:r>
    </w:p>
    <w:p w14:paraId="2A54A2DB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-Bold" w:hAnsi="DejaVuSans-Bold" w:cs="DejaVuSans-Bold"/>
          <w:b/>
          <w:bCs/>
          <w:color w:val="000000"/>
          <w:sz w:val="26"/>
          <w:szCs w:val="26"/>
        </w:rPr>
      </w:pPr>
      <w:r>
        <w:rPr>
          <w:rFonts w:ascii="DejaVuSans-Bold" w:hAnsi="DejaVuSans-Bold" w:cs="DejaVuSans-Bold"/>
          <w:b/>
          <w:bCs/>
          <w:color w:val="000000"/>
          <w:sz w:val="26"/>
          <w:szCs w:val="26"/>
        </w:rPr>
        <w:t>Ejercicio 7</w:t>
      </w:r>
    </w:p>
    <w:p w14:paraId="0BF8816E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Realiza el control de acceso a una caja fuerte. La combinaci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ó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n ser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á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 xml:space="preserve"> un</w:t>
      </w:r>
    </w:p>
    <w:p w14:paraId="578A1294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n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ú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mero de 4 cifras. El programa nos pedir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á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 xml:space="preserve"> la combinaci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ó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n para abrirla. Si no</w:t>
      </w:r>
    </w:p>
    <w:p w14:paraId="66F7ABC1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acertamos, se nos mostrar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á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 xml:space="preserve"> el mensaje 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“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Lo siento, esa no es la combinaci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ó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n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”</w:t>
      </w:r>
    </w:p>
    <w:p w14:paraId="4684EBD8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y si acertamos se nos dir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á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 xml:space="preserve"> 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“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La caja fuerte se ha abierto satisfactoriamente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”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.</w:t>
      </w:r>
    </w:p>
    <w:p w14:paraId="7458AA69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Tendremos cuatro oportunidades para abrir la caja fuerte.</w:t>
      </w:r>
    </w:p>
    <w:p w14:paraId="088E8266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2"/>
          <w:szCs w:val="22"/>
        </w:rPr>
      </w:pPr>
      <w:r>
        <w:rPr>
          <w:rFonts w:ascii="DejaVuSans" w:eastAsia="DejaVuSans" w:hAnsi="DejaVuSans-Bold" w:cs="DejaVuSans"/>
          <w:color w:val="000000"/>
          <w:sz w:val="18"/>
          <w:szCs w:val="18"/>
        </w:rPr>
        <w:t xml:space="preserve">Bucles </w:t>
      </w:r>
      <w:r>
        <w:rPr>
          <w:rFonts w:ascii="DejaVuSans" w:eastAsia="DejaVuSans" w:hAnsi="DejaVuSans-Bold" w:cs="DejaVuSans"/>
          <w:color w:val="000000"/>
          <w:sz w:val="22"/>
          <w:szCs w:val="22"/>
        </w:rPr>
        <w:t>60</w:t>
      </w:r>
    </w:p>
    <w:p w14:paraId="5E2D2718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-Bold" w:hAnsi="DejaVuSans-Bold" w:cs="DejaVuSans-Bold"/>
          <w:b/>
          <w:bCs/>
          <w:color w:val="000000"/>
          <w:sz w:val="26"/>
          <w:szCs w:val="26"/>
        </w:rPr>
      </w:pPr>
      <w:r>
        <w:rPr>
          <w:rFonts w:ascii="DejaVuSans-Bold" w:hAnsi="DejaVuSans-Bold" w:cs="DejaVuSans-Bold"/>
          <w:b/>
          <w:bCs/>
          <w:color w:val="000000"/>
          <w:sz w:val="26"/>
          <w:szCs w:val="26"/>
        </w:rPr>
        <w:t>Ejercicio 8</w:t>
      </w:r>
    </w:p>
    <w:p w14:paraId="0541ABB9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Muestra la tabla de multiplicar de un n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ú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mero introducido por teclado.</w:t>
      </w:r>
    </w:p>
    <w:p w14:paraId="4365902E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-Bold" w:hAnsi="DejaVuSans-Bold" w:cs="DejaVuSans-Bold"/>
          <w:b/>
          <w:bCs/>
          <w:color w:val="000000"/>
          <w:sz w:val="26"/>
          <w:szCs w:val="26"/>
        </w:rPr>
      </w:pPr>
      <w:r>
        <w:rPr>
          <w:rFonts w:ascii="DejaVuSans-Bold" w:hAnsi="DejaVuSans-Bold" w:cs="DejaVuSans-Bold"/>
          <w:b/>
          <w:bCs/>
          <w:color w:val="000000"/>
          <w:sz w:val="26"/>
          <w:szCs w:val="26"/>
        </w:rPr>
        <w:t>Ejercicio 9</w:t>
      </w:r>
    </w:p>
    <w:p w14:paraId="2A59027D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Realiza un programa que nos diga cu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á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ntos d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í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gitos tiene un n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ú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mero introducido</w:t>
      </w:r>
    </w:p>
    <w:p w14:paraId="33C13DB8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por teclado. Este ejercicio es equivalente a otro realizado anteriormente, con</w:t>
      </w:r>
    </w:p>
    <w:p w14:paraId="17697A30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la salvedad de que el anterior estaba limitado a n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ú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meros de 5 d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í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gitos como</w:t>
      </w:r>
    </w:p>
    <w:p w14:paraId="44813BB5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m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á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ximo. En esta ocasi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ó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n, hay que realizar el ejercicio utilizando bucles; de</w:t>
      </w:r>
    </w:p>
    <w:p w14:paraId="2CDC7867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 xml:space="preserve">esta manera, la 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ú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nica limitaci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ó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n en el n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ú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mero de d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í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gitos la establece el tipo de</w:t>
      </w:r>
    </w:p>
    <w:p w14:paraId="2103E59B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dato que se utilice (</w:t>
      </w:r>
      <w:r>
        <w:rPr>
          <w:rFonts w:ascii="AnonymousPro" w:hAnsi="AnonymousPro" w:cs="AnonymousPro"/>
          <w:color w:val="000000"/>
          <w:sz w:val="16"/>
          <w:szCs w:val="16"/>
        </w:rPr>
        <w:t xml:space="preserve">int 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 xml:space="preserve">o </w:t>
      </w:r>
      <w:r>
        <w:rPr>
          <w:rFonts w:ascii="AnonymousPro" w:hAnsi="AnonymousPro" w:cs="AnonymousPro"/>
          <w:color w:val="000000"/>
          <w:sz w:val="16"/>
          <w:szCs w:val="16"/>
        </w:rPr>
        <w:t>long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).</w:t>
      </w:r>
    </w:p>
    <w:p w14:paraId="2D8C2B26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-Bold" w:hAnsi="DejaVuSans-Bold" w:cs="DejaVuSans-Bold"/>
          <w:b/>
          <w:bCs/>
          <w:color w:val="000000"/>
          <w:sz w:val="26"/>
          <w:szCs w:val="26"/>
        </w:rPr>
      </w:pPr>
      <w:r>
        <w:rPr>
          <w:rFonts w:ascii="DejaVuSans-Bold" w:hAnsi="DejaVuSans-Bold" w:cs="DejaVuSans-Bold"/>
          <w:b/>
          <w:bCs/>
          <w:color w:val="000000"/>
          <w:sz w:val="26"/>
          <w:szCs w:val="26"/>
        </w:rPr>
        <w:t>Ejercicio 10</w:t>
      </w:r>
    </w:p>
    <w:p w14:paraId="7560215A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Escribe un programa que calcule la media de un conjunto de n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ú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meros positivos</w:t>
      </w:r>
    </w:p>
    <w:p w14:paraId="03EC5DA7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introducidos por teclado. A priori, el programa no sabe cu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á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ntos n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ú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meros se</w:t>
      </w:r>
    </w:p>
    <w:p w14:paraId="1DD18F22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introducir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á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n. El usuario indicar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á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 xml:space="preserve"> que ha terminado de introducir los datos</w:t>
      </w:r>
    </w:p>
    <w:p w14:paraId="0B6CDF6D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cuando meta un n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ú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mero negativo.</w:t>
      </w:r>
    </w:p>
    <w:p w14:paraId="6AC4046E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-Bold" w:hAnsi="DejaVuSans-Bold" w:cs="DejaVuSans-Bold"/>
          <w:b/>
          <w:bCs/>
          <w:color w:val="000000"/>
          <w:sz w:val="26"/>
          <w:szCs w:val="26"/>
        </w:rPr>
      </w:pPr>
      <w:r>
        <w:rPr>
          <w:rFonts w:ascii="DejaVuSans-Bold" w:hAnsi="DejaVuSans-Bold" w:cs="DejaVuSans-Bold"/>
          <w:b/>
          <w:bCs/>
          <w:color w:val="000000"/>
          <w:sz w:val="26"/>
          <w:szCs w:val="26"/>
        </w:rPr>
        <w:lastRenderedPageBreak/>
        <w:t>Ejercicio 11</w:t>
      </w:r>
    </w:p>
    <w:p w14:paraId="7CEAD3C3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Escribe un programa que muestre en tres columnas, el cuadrado y el cubo de</w:t>
      </w:r>
    </w:p>
    <w:p w14:paraId="57CADDF1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los 5 primeros n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ú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meros enteros a partir de uno que se introduce por teclado.</w:t>
      </w:r>
    </w:p>
    <w:p w14:paraId="1CB15B5E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-Bold" w:hAnsi="DejaVuSans-Bold" w:cs="DejaVuSans-Bold"/>
          <w:b/>
          <w:bCs/>
          <w:color w:val="000000"/>
          <w:sz w:val="26"/>
          <w:szCs w:val="26"/>
        </w:rPr>
      </w:pPr>
      <w:r>
        <w:rPr>
          <w:rFonts w:ascii="DejaVuSans-Bold" w:hAnsi="DejaVuSans-Bold" w:cs="DejaVuSans-Bold"/>
          <w:b/>
          <w:bCs/>
          <w:color w:val="000000"/>
          <w:sz w:val="26"/>
          <w:szCs w:val="26"/>
        </w:rPr>
        <w:t>Ejercicio 12</w:t>
      </w:r>
    </w:p>
    <w:p w14:paraId="5B0ADF71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Escribe un programa que muestre los n primeros t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é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rminos de la serie de</w:t>
      </w:r>
    </w:p>
    <w:p w14:paraId="4B2AD807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Fibonacci. El primer t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é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rmino de la serie de Fibonacci es 0, el segundo es 1 y</w:t>
      </w:r>
    </w:p>
    <w:p w14:paraId="45AE668D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el resto se calcula sumando los dos anteriores, por lo que tendr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í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amos que los</w:t>
      </w:r>
    </w:p>
    <w:p w14:paraId="4EA0F92D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t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é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rminos son 0, 1, 1, 2, 3, 5, 8, 13, 21, 34, 55, 89, 144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…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 xml:space="preserve"> El n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ú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mero n se debe</w:t>
      </w:r>
    </w:p>
    <w:p w14:paraId="108417E8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introducir por teclado.</w:t>
      </w:r>
    </w:p>
    <w:p w14:paraId="3695C99E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-Bold" w:hAnsi="DejaVuSans-Bold" w:cs="DejaVuSans-Bold"/>
          <w:b/>
          <w:bCs/>
          <w:color w:val="000000"/>
          <w:sz w:val="26"/>
          <w:szCs w:val="26"/>
        </w:rPr>
      </w:pPr>
      <w:r>
        <w:rPr>
          <w:rFonts w:ascii="DejaVuSans-Bold" w:hAnsi="DejaVuSans-Bold" w:cs="DejaVuSans-Bold"/>
          <w:b/>
          <w:bCs/>
          <w:color w:val="000000"/>
          <w:sz w:val="26"/>
          <w:szCs w:val="26"/>
        </w:rPr>
        <w:t>Ejercicio 13</w:t>
      </w:r>
    </w:p>
    <w:p w14:paraId="2B647DEE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Escribe un programa que lea una lista de diez n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ú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meros y determine cu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á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ntos</w:t>
      </w:r>
    </w:p>
    <w:p w14:paraId="493FCA88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son positivos, y cu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á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ntos son negativos.</w:t>
      </w:r>
    </w:p>
    <w:p w14:paraId="2F49B0A7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-Bold" w:hAnsi="DejaVuSans-Bold" w:cs="DejaVuSans-Bold"/>
          <w:b/>
          <w:bCs/>
          <w:color w:val="000000"/>
          <w:sz w:val="26"/>
          <w:szCs w:val="26"/>
        </w:rPr>
      </w:pPr>
      <w:r>
        <w:rPr>
          <w:rFonts w:ascii="DejaVuSans-Bold" w:hAnsi="DejaVuSans-Bold" w:cs="DejaVuSans-Bold"/>
          <w:b/>
          <w:bCs/>
          <w:color w:val="000000"/>
          <w:sz w:val="26"/>
          <w:szCs w:val="26"/>
        </w:rPr>
        <w:t>Ejercicio 14</w:t>
      </w:r>
    </w:p>
    <w:p w14:paraId="390ACA10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Escribe un programa que pida una base y un exponente (entero positivo) y que</w:t>
      </w:r>
    </w:p>
    <w:p w14:paraId="6DF6A805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calcule la potencia.</w:t>
      </w:r>
    </w:p>
    <w:p w14:paraId="2A98AA59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2"/>
          <w:szCs w:val="22"/>
        </w:rPr>
      </w:pPr>
      <w:r>
        <w:rPr>
          <w:rFonts w:ascii="DejaVuSans" w:eastAsia="DejaVuSans" w:hAnsi="DejaVuSans-Bold" w:cs="DejaVuSans"/>
          <w:color w:val="000000"/>
          <w:sz w:val="18"/>
          <w:szCs w:val="18"/>
        </w:rPr>
        <w:t xml:space="preserve">Bucles </w:t>
      </w:r>
      <w:r>
        <w:rPr>
          <w:rFonts w:ascii="DejaVuSans" w:eastAsia="DejaVuSans" w:hAnsi="DejaVuSans-Bold" w:cs="DejaVuSans"/>
          <w:color w:val="000000"/>
          <w:sz w:val="22"/>
          <w:szCs w:val="22"/>
        </w:rPr>
        <w:t>61</w:t>
      </w:r>
    </w:p>
    <w:p w14:paraId="3DCBECC7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-Bold" w:hAnsi="DejaVuSans-Bold" w:cs="DejaVuSans-Bold"/>
          <w:b/>
          <w:bCs/>
          <w:color w:val="000000"/>
          <w:sz w:val="26"/>
          <w:szCs w:val="26"/>
        </w:rPr>
      </w:pPr>
      <w:r>
        <w:rPr>
          <w:rFonts w:ascii="DejaVuSans-Bold" w:hAnsi="DejaVuSans-Bold" w:cs="DejaVuSans-Bold"/>
          <w:b/>
          <w:bCs/>
          <w:color w:val="000000"/>
          <w:sz w:val="26"/>
          <w:szCs w:val="26"/>
        </w:rPr>
        <w:t>Ejercicio 15</w:t>
      </w:r>
    </w:p>
    <w:p w14:paraId="53475CF8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Escribe un programa que dados dos n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ú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meros, uno real (base) y un entero</w:t>
      </w:r>
    </w:p>
    <w:p w14:paraId="73C6654A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positivo (exponente), saque por pantalla todas las potencias con base el</w:t>
      </w:r>
    </w:p>
    <w:p w14:paraId="1D28C7DD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numero dado y exponentes entre uno y el exponente introducido. No se deben</w:t>
      </w:r>
    </w:p>
    <w:p w14:paraId="4088260D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utilizar funciones de exponenciaci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ó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n. Por ejemplo, si introducimos el 2 y el 5,</w:t>
      </w:r>
    </w:p>
    <w:p w14:paraId="4228A67A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se deber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á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n mostrar 2</w:t>
      </w:r>
      <w:r>
        <w:rPr>
          <w:rFonts w:ascii="DejaVuSans" w:eastAsia="DejaVuSans" w:hAnsi="DejaVuSans-Bold" w:cs="DejaVuSans"/>
          <w:color w:val="000000"/>
          <w:sz w:val="13"/>
          <w:szCs w:val="13"/>
        </w:rPr>
        <w:t>1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, 2</w:t>
      </w:r>
      <w:r>
        <w:rPr>
          <w:rFonts w:ascii="DejaVuSans" w:eastAsia="DejaVuSans" w:hAnsi="DejaVuSans-Bold" w:cs="DejaVuSans"/>
          <w:color w:val="000000"/>
          <w:sz w:val="13"/>
          <w:szCs w:val="13"/>
        </w:rPr>
        <w:t>2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, 2</w:t>
      </w:r>
      <w:r>
        <w:rPr>
          <w:rFonts w:ascii="DejaVuSans" w:eastAsia="DejaVuSans" w:hAnsi="DejaVuSans-Bold" w:cs="DejaVuSans"/>
          <w:color w:val="000000"/>
          <w:sz w:val="13"/>
          <w:szCs w:val="13"/>
        </w:rPr>
        <w:t>3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, 2</w:t>
      </w:r>
      <w:r>
        <w:rPr>
          <w:rFonts w:ascii="DejaVuSans" w:eastAsia="DejaVuSans" w:hAnsi="DejaVuSans-Bold" w:cs="DejaVuSans"/>
          <w:color w:val="000000"/>
          <w:sz w:val="13"/>
          <w:szCs w:val="13"/>
        </w:rPr>
        <w:t xml:space="preserve">4 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y 2</w:t>
      </w:r>
      <w:r>
        <w:rPr>
          <w:rFonts w:ascii="DejaVuSans" w:eastAsia="DejaVuSans" w:hAnsi="DejaVuSans-Bold" w:cs="DejaVuSans"/>
          <w:color w:val="000000"/>
          <w:sz w:val="13"/>
          <w:szCs w:val="13"/>
        </w:rPr>
        <w:t>5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.</w:t>
      </w:r>
    </w:p>
    <w:p w14:paraId="2C87636C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-Bold" w:hAnsi="DejaVuSans-Bold" w:cs="DejaVuSans-Bold"/>
          <w:b/>
          <w:bCs/>
          <w:color w:val="000000"/>
          <w:sz w:val="26"/>
          <w:szCs w:val="26"/>
        </w:rPr>
      </w:pPr>
      <w:r>
        <w:rPr>
          <w:rFonts w:ascii="DejaVuSans-Bold" w:hAnsi="DejaVuSans-Bold" w:cs="DejaVuSans-Bold"/>
          <w:b/>
          <w:bCs/>
          <w:color w:val="000000"/>
          <w:sz w:val="26"/>
          <w:szCs w:val="26"/>
        </w:rPr>
        <w:t>Ejercicio 16</w:t>
      </w:r>
    </w:p>
    <w:p w14:paraId="60FDFC8D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Escribe un programa que diga si un n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ú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mero introducido por teclado es o no</w:t>
      </w:r>
    </w:p>
    <w:p w14:paraId="0ACE90A8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primo. Un n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ú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mero primo es aquel que s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ó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 xml:space="preserve">lo es divisible entre 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é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l mismo y la</w:t>
      </w:r>
    </w:p>
    <w:p w14:paraId="319031EF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unidad.</w:t>
      </w:r>
    </w:p>
    <w:p w14:paraId="03D85A72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-Bold" w:hAnsi="DejaVuSans-Bold" w:cs="DejaVuSans-Bold"/>
          <w:b/>
          <w:bCs/>
          <w:color w:val="000000"/>
          <w:sz w:val="26"/>
          <w:szCs w:val="26"/>
        </w:rPr>
      </w:pPr>
      <w:r>
        <w:rPr>
          <w:rFonts w:ascii="DejaVuSans-Bold" w:hAnsi="DejaVuSans-Bold" w:cs="DejaVuSans-Bold"/>
          <w:b/>
          <w:bCs/>
          <w:color w:val="000000"/>
          <w:sz w:val="26"/>
          <w:szCs w:val="26"/>
        </w:rPr>
        <w:t>Ejercicio 17</w:t>
      </w:r>
    </w:p>
    <w:p w14:paraId="1E1278DE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Realiza un programa que sume los 100 n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ú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meros siguientes a un n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ú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mero entero</w:t>
      </w:r>
    </w:p>
    <w:p w14:paraId="45B3B1FE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y positivo introducido por teclado. Se debe comprobar que el dato introducido</w:t>
      </w:r>
    </w:p>
    <w:p w14:paraId="19C032D8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es correcto (que es un n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ú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mero positivo).</w:t>
      </w:r>
    </w:p>
    <w:p w14:paraId="7D6B4C93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-Bold" w:hAnsi="DejaVuSans-Bold" w:cs="DejaVuSans-Bold"/>
          <w:b/>
          <w:bCs/>
          <w:color w:val="000000"/>
          <w:sz w:val="26"/>
          <w:szCs w:val="26"/>
        </w:rPr>
      </w:pPr>
      <w:r>
        <w:rPr>
          <w:rFonts w:ascii="DejaVuSans-Bold" w:hAnsi="DejaVuSans-Bold" w:cs="DejaVuSans-Bold"/>
          <w:b/>
          <w:bCs/>
          <w:color w:val="000000"/>
          <w:sz w:val="26"/>
          <w:szCs w:val="26"/>
        </w:rPr>
        <w:t>Ejercicio 18</w:t>
      </w:r>
    </w:p>
    <w:p w14:paraId="1865A7E1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Escribe un programa que obtenga los n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ú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meros enteros comprendidos entre dos</w:t>
      </w:r>
    </w:p>
    <w:p w14:paraId="0EE61B9D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n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ú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meros introducidos por teclado y validados como distintos, el programa debe</w:t>
      </w:r>
    </w:p>
    <w:p w14:paraId="2CBE0458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empezar por el menor de los enteros introducidos e ir incrementando de 7 en</w:t>
      </w:r>
    </w:p>
    <w:p w14:paraId="10B96130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7.</w:t>
      </w:r>
    </w:p>
    <w:p w14:paraId="32D23146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-Bold" w:hAnsi="DejaVuSans-Bold" w:cs="DejaVuSans-Bold"/>
          <w:b/>
          <w:bCs/>
          <w:color w:val="000000"/>
          <w:sz w:val="26"/>
          <w:szCs w:val="26"/>
        </w:rPr>
      </w:pPr>
      <w:r>
        <w:rPr>
          <w:rFonts w:ascii="DejaVuSans-Bold" w:hAnsi="DejaVuSans-Bold" w:cs="DejaVuSans-Bold"/>
          <w:b/>
          <w:bCs/>
          <w:color w:val="000000"/>
          <w:sz w:val="26"/>
          <w:szCs w:val="26"/>
        </w:rPr>
        <w:t>Ejercicio 19</w:t>
      </w:r>
    </w:p>
    <w:p w14:paraId="44B9252B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Realiza un programa que pinte una pir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á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mide por pantalla. La altura se debe</w:t>
      </w:r>
    </w:p>
    <w:p w14:paraId="0DD3BB31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pedir por teclado. El car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á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cter con el que se pinta la pir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á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mide tambi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é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n se debe</w:t>
      </w:r>
    </w:p>
    <w:p w14:paraId="0EC0EEBE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pedir por teclado.</w:t>
      </w:r>
    </w:p>
    <w:p w14:paraId="1A939B62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-Bold" w:hAnsi="DejaVuSans-Bold" w:cs="DejaVuSans-Bold"/>
          <w:b/>
          <w:bCs/>
          <w:color w:val="000000"/>
          <w:sz w:val="26"/>
          <w:szCs w:val="26"/>
        </w:rPr>
      </w:pPr>
      <w:r>
        <w:rPr>
          <w:rFonts w:ascii="DejaVuSans-Bold" w:hAnsi="DejaVuSans-Bold" w:cs="DejaVuSans-Bold"/>
          <w:b/>
          <w:bCs/>
          <w:color w:val="000000"/>
          <w:sz w:val="26"/>
          <w:szCs w:val="26"/>
        </w:rPr>
        <w:t>Ejercicio 20</w:t>
      </w:r>
    </w:p>
    <w:p w14:paraId="2BBCC676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Igual que el ejercicio anterior pero esta vez se debe pintar una pir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á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mide hueca.</w:t>
      </w:r>
    </w:p>
    <w:p w14:paraId="041657C4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-Bold" w:hAnsi="DejaVuSans-Bold" w:cs="DejaVuSans-Bold"/>
          <w:b/>
          <w:bCs/>
          <w:color w:val="000000"/>
          <w:sz w:val="26"/>
          <w:szCs w:val="26"/>
        </w:rPr>
      </w:pPr>
      <w:r>
        <w:rPr>
          <w:rFonts w:ascii="DejaVuSans-Bold" w:hAnsi="DejaVuSans-Bold" w:cs="DejaVuSans-Bold"/>
          <w:b/>
          <w:bCs/>
          <w:color w:val="000000"/>
          <w:sz w:val="26"/>
          <w:szCs w:val="26"/>
        </w:rPr>
        <w:t>Ejercicio 21</w:t>
      </w:r>
    </w:p>
    <w:p w14:paraId="6831A4D6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Realiza un programa que vaya pidiendo n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ú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meros hasta que se introduzca un</w:t>
      </w:r>
    </w:p>
    <w:p w14:paraId="538D8D24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lastRenderedPageBreak/>
        <w:t>numero negativo y nos diga cuantos n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ú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meros se han introducido, la media de</w:t>
      </w:r>
    </w:p>
    <w:p w14:paraId="786C9164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los impares y el mayor de los pares. El n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ú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mero negativo s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ó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lo se utiliza para</w:t>
      </w:r>
    </w:p>
    <w:p w14:paraId="78129812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indicar el final de la introducci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ó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n de datos pero no se incluye en el c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ó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mputo.</w:t>
      </w:r>
    </w:p>
    <w:p w14:paraId="7C60D65C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2"/>
          <w:szCs w:val="22"/>
        </w:rPr>
      </w:pPr>
      <w:r>
        <w:rPr>
          <w:rFonts w:ascii="DejaVuSans" w:eastAsia="DejaVuSans" w:hAnsi="DejaVuSans-Bold" w:cs="DejaVuSans"/>
          <w:color w:val="000000"/>
          <w:sz w:val="18"/>
          <w:szCs w:val="18"/>
        </w:rPr>
        <w:t xml:space="preserve">Bucles </w:t>
      </w:r>
      <w:r>
        <w:rPr>
          <w:rFonts w:ascii="DejaVuSans" w:eastAsia="DejaVuSans" w:hAnsi="DejaVuSans-Bold" w:cs="DejaVuSans"/>
          <w:color w:val="000000"/>
          <w:sz w:val="22"/>
          <w:szCs w:val="22"/>
        </w:rPr>
        <w:t>62</w:t>
      </w:r>
    </w:p>
    <w:p w14:paraId="2A0C6FF3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-Bold" w:hAnsi="DejaVuSans-Bold" w:cs="DejaVuSans-Bold"/>
          <w:b/>
          <w:bCs/>
          <w:color w:val="000000"/>
          <w:sz w:val="26"/>
          <w:szCs w:val="26"/>
        </w:rPr>
      </w:pPr>
      <w:r>
        <w:rPr>
          <w:rFonts w:ascii="DejaVuSans-Bold" w:hAnsi="DejaVuSans-Bold" w:cs="DejaVuSans-Bold"/>
          <w:b/>
          <w:bCs/>
          <w:color w:val="000000"/>
          <w:sz w:val="26"/>
          <w:szCs w:val="26"/>
        </w:rPr>
        <w:t>Ejercicio 22</w:t>
      </w:r>
    </w:p>
    <w:p w14:paraId="3A2F7FBD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Muestra por pantalla todos los n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ú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meros primos entre 2 y 100, ambos incluidos.</w:t>
      </w:r>
    </w:p>
    <w:p w14:paraId="4B4453EB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-Bold" w:hAnsi="DejaVuSans-Bold" w:cs="DejaVuSans-Bold"/>
          <w:b/>
          <w:bCs/>
          <w:color w:val="000000"/>
          <w:sz w:val="26"/>
          <w:szCs w:val="26"/>
        </w:rPr>
      </w:pPr>
      <w:r>
        <w:rPr>
          <w:rFonts w:ascii="DejaVuSans-Bold" w:hAnsi="DejaVuSans-Bold" w:cs="DejaVuSans-Bold"/>
          <w:b/>
          <w:bCs/>
          <w:color w:val="000000"/>
          <w:sz w:val="26"/>
          <w:szCs w:val="26"/>
        </w:rPr>
        <w:t>Ejercicio 23</w:t>
      </w:r>
    </w:p>
    <w:p w14:paraId="17544B8B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Escribe un programa que permita ir introduciendo una serie indeterminada</w:t>
      </w:r>
    </w:p>
    <w:p w14:paraId="17E2DFED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de n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ú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 xml:space="preserve">meros mientras su suma no supere el valor 10000. Cuando esto 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ú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ltimo</w:t>
      </w:r>
    </w:p>
    <w:p w14:paraId="75B5450F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ocurra, se debe mostrar el total acumulado, el contador de los n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ú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meros</w:t>
      </w:r>
    </w:p>
    <w:p w14:paraId="462758F8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introducidos y la media.</w:t>
      </w:r>
    </w:p>
    <w:p w14:paraId="6E8CFA22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-Bold" w:hAnsi="DejaVuSans-Bold" w:cs="DejaVuSans-Bold"/>
          <w:b/>
          <w:bCs/>
          <w:color w:val="000000"/>
          <w:sz w:val="26"/>
          <w:szCs w:val="26"/>
        </w:rPr>
      </w:pPr>
      <w:r>
        <w:rPr>
          <w:rFonts w:ascii="DejaVuSans-Bold" w:hAnsi="DejaVuSans-Bold" w:cs="DejaVuSans-Bold"/>
          <w:b/>
          <w:bCs/>
          <w:color w:val="000000"/>
          <w:sz w:val="26"/>
          <w:szCs w:val="26"/>
        </w:rPr>
        <w:t>Ejercicio 24</w:t>
      </w:r>
    </w:p>
    <w:p w14:paraId="3164D49A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Escribe un programa que lea un n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ú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 xml:space="preserve">mero </w:t>
      </w:r>
      <w:r>
        <w:rPr>
          <w:rFonts w:ascii="AnonymousPro" w:hAnsi="AnonymousPro" w:cs="AnonymousPro"/>
          <w:color w:val="000000"/>
          <w:sz w:val="16"/>
          <w:szCs w:val="16"/>
        </w:rPr>
        <w:t xml:space="preserve">n 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e imprima una pir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á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mide de n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ú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meros</w:t>
      </w:r>
    </w:p>
    <w:p w14:paraId="043CE14E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 xml:space="preserve">con </w:t>
      </w:r>
      <w:r>
        <w:rPr>
          <w:rFonts w:ascii="AnonymousPro" w:hAnsi="AnonymousPro" w:cs="AnonymousPro"/>
          <w:color w:val="000000"/>
          <w:sz w:val="16"/>
          <w:szCs w:val="16"/>
        </w:rPr>
        <w:t xml:space="preserve">n 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filas como en la siguiente figura:</w:t>
      </w:r>
    </w:p>
    <w:p w14:paraId="2E9C1A25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1</w:t>
      </w:r>
    </w:p>
    <w:p w14:paraId="35A3C8BF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121</w:t>
      </w:r>
    </w:p>
    <w:p w14:paraId="67590FEA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12321</w:t>
      </w:r>
    </w:p>
    <w:p w14:paraId="5EC47D9D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1234321</w:t>
      </w:r>
    </w:p>
    <w:p w14:paraId="3313E8AC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-Bold" w:hAnsi="DejaVuSans-Bold" w:cs="DejaVuSans-Bold"/>
          <w:b/>
          <w:bCs/>
          <w:color w:val="000000"/>
          <w:sz w:val="26"/>
          <w:szCs w:val="26"/>
        </w:rPr>
      </w:pPr>
      <w:r>
        <w:rPr>
          <w:rFonts w:ascii="DejaVuSans-Bold" w:hAnsi="DejaVuSans-Bold" w:cs="DejaVuSans-Bold"/>
          <w:b/>
          <w:bCs/>
          <w:color w:val="000000"/>
          <w:sz w:val="26"/>
          <w:szCs w:val="26"/>
        </w:rPr>
        <w:t>Ejercicio 25</w:t>
      </w:r>
    </w:p>
    <w:p w14:paraId="1DD1D2E5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Realiza un programa que pida un n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ú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mero por teclado y que luego muestre ese</w:t>
      </w:r>
    </w:p>
    <w:p w14:paraId="15946ED0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n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ú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mero al rev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é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s.</w:t>
      </w:r>
    </w:p>
    <w:p w14:paraId="7A6BF04F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-Bold" w:hAnsi="DejaVuSans-Bold" w:cs="DejaVuSans-Bold"/>
          <w:b/>
          <w:bCs/>
          <w:color w:val="000000"/>
          <w:sz w:val="26"/>
          <w:szCs w:val="26"/>
        </w:rPr>
      </w:pPr>
      <w:r>
        <w:rPr>
          <w:rFonts w:ascii="DejaVuSans-Bold" w:hAnsi="DejaVuSans-Bold" w:cs="DejaVuSans-Bold"/>
          <w:b/>
          <w:bCs/>
          <w:color w:val="000000"/>
          <w:sz w:val="26"/>
          <w:szCs w:val="26"/>
        </w:rPr>
        <w:t>Ejercicio 26</w:t>
      </w:r>
    </w:p>
    <w:p w14:paraId="19EF033C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Realiza un programa que pida primero un n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ú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mero y a continuaci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ó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n un d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í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gito.</w:t>
      </w:r>
    </w:p>
    <w:p w14:paraId="015BC415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El programa nos debe dar la posici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ó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n (o posiciones) contando de izquierda a</w:t>
      </w:r>
    </w:p>
    <w:p w14:paraId="387DFE58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derecha que ocupa ese d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í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gito en el n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ú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mero introducido.</w:t>
      </w:r>
    </w:p>
    <w:p w14:paraId="54934FF5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-Bold" w:hAnsi="DejaVuSans-Bold" w:cs="DejaVuSans-Bold"/>
          <w:b/>
          <w:bCs/>
          <w:color w:val="000000"/>
          <w:sz w:val="26"/>
          <w:szCs w:val="26"/>
        </w:rPr>
      </w:pPr>
      <w:r>
        <w:rPr>
          <w:rFonts w:ascii="DejaVuSans-Bold" w:hAnsi="DejaVuSans-Bold" w:cs="DejaVuSans-Bold"/>
          <w:b/>
          <w:bCs/>
          <w:color w:val="000000"/>
          <w:sz w:val="26"/>
          <w:szCs w:val="26"/>
        </w:rPr>
        <w:t>Ejercicio 27</w:t>
      </w:r>
    </w:p>
    <w:p w14:paraId="326F5514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Escribe un programa que muestre, cuente y sume los m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ú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ltiplos de 3 que hay</w:t>
      </w:r>
    </w:p>
    <w:p w14:paraId="741FA965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entre 1 y un n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ú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mero le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í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do por teclado.</w:t>
      </w:r>
    </w:p>
    <w:p w14:paraId="7DB26C51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2"/>
          <w:szCs w:val="22"/>
        </w:rPr>
      </w:pPr>
      <w:r>
        <w:rPr>
          <w:rFonts w:ascii="DejaVuSans" w:eastAsia="DejaVuSans" w:hAnsi="DejaVuSans-Bold" w:cs="DejaVuSans"/>
          <w:color w:val="000000"/>
          <w:sz w:val="18"/>
          <w:szCs w:val="18"/>
        </w:rPr>
        <w:t xml:space="preserve">Bucles </w:t>
      </w:r>
      <w:r>
        <w:rPr>
          <w:rFonts w:ascii="DejaVuSans" w:eastAsia="DejaVuSans" w:hAnsi="DejaVuSans-Bold" w:cs="DejaVuSans"/>
          <w:color w:val="000000"/>
          <w:sz w:val="22"/>
          <w:szCs w:val="22"/>
        </w:rPr>
        <w:t>63</w:t>
      </w:r>
    </w:p>
    <w:p w14:paraId="40F25D88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-Bold" w:hAnsi="DejaVuSans-Bold" w:cs="DejaVuSans-Bold"/>
          <w:b/>
          <w:bCs/>
          <w:color w:val="000000"/>
          <w:sz w:val="26"/>
          <w:szCs w:val="26"/>
        </w:rPr>
      </w:pPr>
      <w:r>
        <w:rPr>
          <w:rFonts w:ascii="DejaVuSans-Bold" w:hAnsi="DejaVuSans-Bold" w:cs="DejaVuSans-Bold"/>
          <w:b/>
          <w:bCs/>
          <w:color w:val="000000"/>
          <w:sz w:val="26"/>
          <w:szCs w:val="26"/>
        </w:rPr>
        <w:t>Ejercicio 28</w:t>
      </w:r>
    </w:p>
    <w:p w14:paraId="2CFAF8DC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Escribe un programa que calcule el factorial de un n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ú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mero entero le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í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do por</w:t>
      </w:r>
    </w:p>
    <w:p w14:paraId="3329CA38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teclado.</w:t>
      </w:r>
    </w:p>
    <w:p w14:paraId="653F85F5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Ejemplo:</w:t>
      </w:r>
    </w:p>
    <w:p w14:paraId="5102EA02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Por favor, introduzca un número entero: 6</w:t>
      </w:r>
    </w:p>
    <w:p w14:paraId="77D83F0A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6! = 720</w:t>
      </w:r>
    </w:p>
    <w:p w14:paraId="3DF76D8D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-Bold" w:hAnsi="DejaVuSans-Bold" w:cs="DejaVuSans-Bold"/>
          <w:b/>
          <w:bCs/>
          <w:color w:val="000000"/>
          <w:sz w:val="26"/>
          <w:szCs w:val="26"/>
        </w:rPr>
      </w:pPr>
      <w:r>
        <w:rPr>
          <w:rFonts w:ascii="DejaVuSans-Bold" w:hAnsi="DejaVuSans-Bold" w:cs="DejaVuSans-Bold"/>
          <w:b/>
          <w:bCs/>
          <w:color w:val="000000"/>
          <w:sz w:val="26"/>
          <w:szCs w:val="26"/>
        </w:rPr>
        <w:t>Ejercicio 29</w:t>
      </w:r>
    </w:p>
    <w:p w14:paraId="58328B12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Escribe un programa que muestre por pantalla todos los n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ú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meros enteros</w:t>
      </w:r>
    </w:p>
    <w:p w14:paraId="260E0B01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positivos menores a uno le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í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do por teclado que no sean divisibles entre otro</w:t>
      </w:r>
    </w:p>
    <w:p w14:paraId="03C8FA90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tambi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é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n le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í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do de igual forma.</w:t>
      </w:r>
    </w:p>
    <w:p w14:paraId="50410794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-Bold" w:hAnsi="DejaVuSans-Bold" w:cs="DejaVuSans-Bold"/>
          <w:b/>
          <w:bCs/>
          <w:color w:val="000000"/>
          <w:sz w:val="26"/>
          <w:szCs w:val="26"/>
        </w:rPr>
      </w:pPr>
      <w:r>
        <w:rPr>
          <w:rFonts w:ascii="DejaVuSans-Bold" w:hAnsi="DejaVuSans-Bold" w:cs="DejaVuSans-Bold"/>
          <w:b/>
          <w:bCs/>
          <w:color w:val="000000"/>
          <w:sz w:val="26"/>
          <w:szCs w:val="26"/>
        </w:rPr>
        <w:t>Ejercicio 30</w:t>
      </w:r>
    </w:p>
    <w:p w14:paraId="69CCAB7B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Realiza una programa que calcule las horas transcurridas entre dos horas de</w:t>
      </w:r>
    </w:p>
    <w:p w14:paraId="6BDB6B0B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dos d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í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as de la semana. No se tendr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á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n en cuenta los minutos ni los segundos.</w:t>
      </w:r>
    </w:p>
    <w:p w14:paraId="5BA66B46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El d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í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a de la semana se puede pedir como un n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ú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mero (del 1 al 7) o como una</w:t>
      </w:r>
    </w:p>
    <w:p w14:paraId="1A6E3406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 xml:space="preserve">cadena (de 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“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lunes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”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 xml:space="preserve"> a 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“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domingo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”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). Se debe comprobar que el usuario introduce</w:t>
      </w:r>
    </w:p>
    <w:p w14:paraId="10CE8A9F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los datos correctamente y que el segundo d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í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a es posterior al primero.</w:t>
      </w:r>
    </w:p>
    <w:p w14:paraId="5EA8B154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lastRenderedPageBreak/>
        <w:t>Ejemplo:</w:t>
      </w:r>
    </w:p>
    <w:p w14:paraId="08A7CCDE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Por favor, introduzca la primera hora.</w:t>
      </w:r>
    </w:p>
    <w:p w14:paraId="286B22F6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Día: lunes</w:t>
      </w:r>
    </w:p>
    <w:p w14:paraId="312907B1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Hora: 18</w:t>
      </w:r>
    </w:p>
    <w:p w14:paraId="0E18E05A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Por favor, introduzca la segunda hora.</w:t>
      </w:r>
    </w:p>
    <w:p w14:paraId="6B63A85F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Día: martes</w:t>
      </w:r>
    </w:p>
    <w:p w14:paraId="693F2FE2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Hora: 20</w:t>
      </w:r>
    </w:p>
    <w:p w14:paraId="381CD62E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Entre las 18:00h del lunes y las 20:00h del martes hay 26 hora/s.</w:t>
      </w:r>
    </w:p>
    <w:p w14:paraId="45517DD3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2"/>
          <w:szCs w:val="22"/>
        </w:rPr>
      </w:pPr>
      <w:r>
        <w:rPr>
          <w:rFonts w:ascii="DejaVuSans" w:eastAsia="DejaVuSans" w:hAnsi="DejaVuSans-Bold" w:cs="DejaVuSans"/>
          <w:color w:val="000000"/>
          <w:sz w:val="18"/>
          <w:szCs w:val="18"/>
        </w:rPr>
        <w:t xml:space="preserve">Bucles </w:t>
      </w:r>
      <w:r>
        <w:rPr>
          <w:rFonts w:ascii="DejaVuSans" w:eastAsia="DejaVuSans" w:hAnsi="DejaVuSans-Bold" w:cs="DejaVuSans"/>
          <w:color w:val="000000"/>
          <w:sz w:val="22"/>
          <w:szCs w:val="22"/>
        </w:rPr>
        <w:t>64</w:t>
      </w:r>
    </w:p>
    <w:p w14:paraId="6254DCB2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-Bold" w:hAnsi="DejaVuSans-Bold" w:cs="DejaVuSans-Bold"/>
          <w:b/>
          <w:bCs/>
          <w:color w:val="000000"/>
          <w:sz w:val="26"/>
          <w:szCs w:val="26"/>
        </w:rPr>
      </w:pPr>
      <w:r>
        <w:rPr>
          <w:rFonts w:ascii="DejaVuSans-Bold" w:hAnsi="DejaVuSans-Bold" w:cs="DejaVuSans-Bold"/>
          <w:b/>
          <w:bCs/>
          <w:color w:val="000000"/>
          <w:sz w:val="26"/>
          <w:szCs w:val="26"/>
        </w:rPr>
        <w:t>Ejercicio 31</w:t>
      </w:r>
    </w:p>
    <w:p w14:paraId="6CA378B8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 xml:space="preserve">Realiza un programa que pinte la letra </w:t>
      </w:r>
      <w:r>
        <w:rPr>
          <w:rFonts w:ascii="DejaVuSans-Bold" w:hAnsi="DejaVuSans-Bold" w:cs="DejaVuSans-Bold"/>
          <w:b/>
          <w:bCs/>
          <w:color w:val="000000"/>
          <w:sz w:val="20"/>
          <w:szCs w:val="20"/>
        </w:rPr>
        <w:t xml:space="preserve">L 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por pantalla hecha con asteriscos. El</w:t>
      </w:r>
    </w:p>
    <w:p w14:paraId="565B25CD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programa pedir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á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 xml:space="preserve"> la altura. El palo horizontal de la </w:t>
      </w:r>
      <w:r>
        <w:rPr>
          <w:rFonts w:ascii="DejaVuSans-Bold" w:hAnsi="DejaVuSans-Bold" w:cs="DejaVuSans-Bold"/>
          <w:b/>
          <w:bCs/>
          <w:color w:val="000000"/>
          <w:sz w:val="20"/>
          <w:szCs w:val="20"/>
        </w:rPr>
        <w:t xml:space="preserve">L 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tendr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á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 xml:space="preserve"> una longitud de la</w:t>
      </w:r>
    </w:p>
    <w:p w14:paraId="01C6062A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mitad (divisi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ó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n entera entre 2) de la altura m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á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s uno.</w:t>
      </w:r>
    </w:p>
    <w:p w14:paraId="24E720D2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Ejemplo:</w:t>
      </w:r>
    </w:p>
    <w:p w14:paraId="51E2EE88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Introduzca la altura de la L: 5</w:t>
      </w:r>
    </w:p>
    <w:p w14:paraId="09E5CAE0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*</w:t>
      </w:r>
    </w:p>
    <w:p w14:paraId="4FA4A354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*</w:t>
      </w:r>
    </w:p>
    <w:p w14:paraId="7A1AB0F1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*</w:t>
      </w:r>
    </w:p>
    <w:p w14:paraId="6D030F2D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*</w:t>
      </w:r>
    </w:p>
    <w:p w14:paraId="296A147B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* * *</w:t>
      </w:r>
    </w:p>
    <w:p w14:paraId="65A07225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-Bold" w:hAnsi="DejaVuSans-Bold" w:cs="DejaVuSans-Bold"/>
          <w:b/>
          <w:bCs/>
          <w:color w:val="000000"/>
          <w:sz w:val="26"/>
          <w:szCs w:val="26"/>
        </w:rPr>
      </w:pPr>
      <w:r>
        <w:rPr>
          <w:rFonts w:ascii="DejaVuSans-Bold" w:hAnsi="DejaVuSans-Bold" w:cs="DejaVuSans-Bold"/>
          <w:b/>
          <w:bCs/>
          <w:color w:val="000000"/>
          <w:sz w:val="26"/>
          <w:szCs w:val="26"/>
        </w:rPr>
        <w:t>Ejercicio 32</w:t>
      </w:r>
    </w:p>
    <w:p w14:paraId="5747EFE0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Escribe un programa que, dado un n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ú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mero entero positivo, diga cu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á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les son y</w:t>
      </w:r>
    </w:p>
    <w:p w14:paraId="7DCA3691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cu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á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nto suman los d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í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gitos pares. Los d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í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gitos pares se deben mostrar en orden, de</w:t>
      </w:r>
    </w:p>
    <w:p w14:paraId="519C62D8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 xml:space="preserve">izquierda a derecha. Usa </w:t>
      </w:r>
      <w:r>
        <w:rPr>
          <w:rFonts w:ascii="AnonymousPro" w:hAnsi="AnonymousPro" w:cs="AnonymousPro"/>
          <w:color w:val="000000"/>
          <w:sz w:val="16"/>
          <w:szCs w:val="16"/>
        </w:rPr>
        <w:t xml:space="preserve">long 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 xml:space="preserve">en lugar de </w:t>
      </w:r>
      <w:r>
        <w:rPr>
          <w:rFonts w:ascii="AnonymousPro" w:hAnsi="AnonymousPro" w:cs="AnonymousPro"/>
          <w:color w:val="000000"/>
          <w:sz w:val="16"/>
          <w:szCs w:val="16"/>
        </w:rPr>
        <w:t xml:space="preserve">int 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donde sea necesario para admitir</w:t>
      </w:r>
    </w:p>
    <w:p w14:paraId="7788D035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n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ú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meros largos.</w:t>
      </w:r>
    </w:p>
    <w:p w14:paraId="56A875FE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Ejemplo 1:</w:t>
      </w:r>
    </w:p>
    <w:p w14:paraId="17C36B1E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Por favor, introduzca un número entero positivo: 94026782</w:t>
      </w:r>
    </w:p>
    <w:p w14:paraId="3EF10935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Dígitos pares: 4 0 2 6 8 2</w:t>
      </w:r>
    </w:p>
    <w:p w14:paraId="3FFB0FA5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Suma de los dígitos pares: 22</w:t>
      </w:r>
    </w:p>
    <w:p w14:paraId="1D93FB2B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Ejemplo 2:</w:t>
      </w:r>
    </w:p>
    <w:p w14:paraId="51176C5F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Por favor, introduzca un número entero positivo: 31779</w:t>
      </w:r>
    </w:p>
    <w:p w14:paraId="0AA56ADB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Dígitos pares:</w:t>
      </w:r>
    </w:p>
    <w:p w14:paraId="07010E15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Suma de los dígitos pares: 0</w:t>
      </w:r>
    </w:p>
    <w:p w14:paraId="4E85E9C9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Ejemplo 3:</w:t>
      </w:r>
    </w:p>
    <w:p w14:paraId="026699AB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Por favor, introduzca un número entero positivo: 2404</w:t>
      </w:r>
    </w:p>
    <w:p w14:paraId="3521D9D6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Dígitos pares: 2 4 0 4</w:t>
      </w:r>
    </w:p>
    <w:p w14:paraId="6EAEC0BB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Suma de los dígitos pares: 10</w:t>
      </w:r>
    </w:p>
    <w:p w14:paraId="4124BC8C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2"/>
          <w:szCs w:val="22"/>
        </w:rPr>
      </w:pPr>
      <w:r>
        <w:rPr>
          <w:rFonts w:ascii="DejaVuSans" w:eastAsia="DejaVuSans" w:hAnsi="DejaVuSans-Bold" w:cs="DejaVuSans"/>
          <w:color w:val="000000"/>
          <w:sz w:val="18"/>
          <w:szCs w:val="18"/>
        </w:rPr>
        <w:t xml:space="preserve">Bucles </w:t>
      </w:r>
      <w:r>
        <w:rPr>
          <w:rFonts w:ascii="DejaVuSans" w:eastAsia="DejaVuSans" w:hAnsi="DejaVuSans-Bold" w:cs="DejaVuSans"/>
          <w:color w:val="000000"/>
          <w:sz w:val="22"/>
          <w:szCs w:val="22"/>
        </w:rPr>
        <w:t>65</w:t>
      </w:r>
    </w:p>
    <w:p w14:paraId="39620F04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-Bold" w:hAnsi="DejaVuSans-Bold" w:cs="DejaVuSans-Bold"/>
          <w:b/>
          <w:bCs/>
          <w:color w:val="000000"/>
          <w:sz w:val="26"/>
          <w:szCs w:val="26"/>
        </w:rPr>
      </w:pPr>
      <w:r>
        <w:rPr>
          <w:rFonts w:ascii="DejaVuSans-Bold" w:hAnsi="DejaVuSans-Bold" w:cs="DejaVuSans-Bold"/>
          <w:b/>
          <w:bCs/>
          <w:color w:val="000000"/>
          <w:sz w:val="26"/>
          <w:szCs w:val="26"/>
        </w:rPr>
        <w:t>Ejercicio 33</w:t>
      </w:r>
    </w:p>
    <w:p w14:paraId="01E6E339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 xml:space="preserve">Realiza un programa que pinte la letra </w:t>
      </w:r>
      <w:r>
        <w:rPr>
          <w:rFonts w:ascii="DejaVuSans-Bold" w:hAnsi="DejaVuSans-Bold" w:cs="DejaVuSans-Bold"/>
          <w:b/>
          <w:bCs/>
          <w:color w:val="000000"/>
          <w:sz w:val="20"/>
          <w:szCs w:val="20"/>
        </w:rPr>
        <w:t xml:space="preserve">U 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por pantalla hecha con asteriscos. El</w:t>
      </w:r>
    </w:p>
    <w:p w14:paraId="11A7C239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programa pedir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á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 xml:space="preserve"> la altura. F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í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jate que el programa inserta un espacio y pinta</w:t>
      </w:r>
    </w:p>
    <w:p w14:paraId="6BD2C73E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dos asteriscos menos en la base para simular la curvatura de las esquinas</w:t>
      </w:r>
    </w:p>
    <w:p w14:paraId="103291C2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inferiores.</w:t>
      </w:r>
    </w:p>
    <w:p w14:paraId="7F0E793E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Ejemplo 1:</w:t>
      </w:r>
    </w:p>
    <w:p w14:paraId="694E4172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Introduzca la altura de la U: 5</w:t>
      </w:r>
    </w:p>
    <w:p w14:paraId="7A31B16A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* *</w:t>
      </w:r>
    </w:p>
    <w:p w14:paraId="5F702B23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* *</w:t>
      </w:r>
    </w:p>
    <w:p w14:paraId="6D33D2D3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* *</w:t>
      </w:r>
    </w:p>
    <w:p w14:paraId="782BE52E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* *</w:t>
      </w:r>
    </w:p>
    <w:p w14:paraId="470411B8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* * *</w:t>
      </w:r>
    </w:p>
    <w:p w14:paraId="02288B00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Ejemplo 2:</w:t>
      </w:r>
    </w:p>
    <w:p w14:paraId="68693997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Introduzca la altura de la U: 4</w:t>
      </w:r>
    </w:p>
    <w:p w14:paraId="27D357B6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* *</w:t>
      </w:r>
    </w:p>
    <w:p w14:paraId="71D8A347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* *</w:t>
      </w:r>
    </w:p>
    <w:p w14:paraId="1EFCC38C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* *</w:t>
      </w:r>
    </w:p>
    <w:p w14:paraId="61E682F0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* *</w:t>
      </w:r>
    </w:p>
    <w:p w14:paraId="633A0A0D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2"/>
          <w:szCs w:val="22"/>
        </w:rPr>
      </w:pPr>
      <w:r>
        <w:rPr>
          <w:rFonts w:ascii="DejaVuSans" w:eastAsia="DejaVuSans" w:hAnsi="DejaVuSans-Bold" w:cs="DejaVuSans"/>
          <w:color w:val="000000"/>
          <w:sz w:val="18"/>
          <w:szCs w:val="18"/>
        </w:rPr>
        <w:lastRenderedPageBreak/>
        <w:t xml:space="preserve">Bucles </w:t>
      </w:r>
      <w:r>
        <w:rPr>
          <w:rFonts w:ascii="DejaVuSans" w:eastAsia="DejaVuSans" w:hAnsi="DejaVuSans-Bold" w:cs="DejaVuSans"/>
          <w:color w:val="000000"/>
          <w:sz w:val="22"/>
          <w:szCs w:val="22"/>
        </w:rPr>
        <w:t>66</w:t>
      </w:r>
    </w:p>
    <w:p w14:paraId="44A07EE5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-Bold" w:hAnsi="DejaVuSans-Bold" w:cs="DejaVuSans-Bold"/>
          <w:b/>
          <w:bCs/>
          <w:color w:val="000000"/>
          <w:sz w:val="26"/>
          <w:szCs w:val="26"/>
        </w:rPr>
      </w:pPr>
      <w:r>
        <w:rPr>
          <w:rFonts w:ascii="DejaVuSans-Bold" w:hAnsi="DejaVuSans-Bold" w:cs="DejaVuSans-Bold"/>
          <w:b/>
          <w:bCs/>
          <w:color w:val="000000"/>
          <w:sz w:val="26"/>
          <w:szCs w:val="26"/>
        </w:rPr>
        <w:t>Ejercicio 34</w:t>
      </w:r>
    </w:p>
    <w:p w14:paraId="5C30FFCA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Escribe un programa que pida dos n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ú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meros por teclado y que luego mezcle en</w:t>
      </w:r>
    </w:p>
    <w:p w14:paraId="5ED1D819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dos n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ú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meros diferentes los d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í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gitos pares y los impares. Se van comprobando los</w:t>
      </w:r>
    </w:p>
    <w:p w14:paraId="335C309E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d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í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gitos de la siguiente manera: primer d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í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gito del primer n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ú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mero, primer d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í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gito</w:t>
      </w:r>
    </w:p>
    <w:p w14:paraId="72C1E8B3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del segundo n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ú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mero, segundo d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í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gito del primer n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ú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mero, segundo d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í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gito del</w:t>
      </w:r>
    </w:p>
    <w:p w14:paraId="140909ED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segundo n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ú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mero, tercer d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í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gito del primer n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ú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mero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…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 xml:space="preserve"> Para facilitar el ejercicio,</w:t>
      </w:r>
    </w:p>
    <w:p w14:paraId="39CE75FB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podemos suponer que el usuario introducir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á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 xml:space="preserve"> dos n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ú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meros de la misma longitud</w:t>
      </w:r>
    </w:p>
    <w:p w14:paraId="4090F075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y que siempre habr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á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 xml:space="preserve"> al menos un d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í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 xml:space="preserve">gito par y uno impar. Usa </w:t>
      </w:r>
      <w:r>
        <w:rPr>
          <w:rFonts w:ascii="AnonymousPro" w:hAnsi="AnonymousPro" w:cs="AnonymousPro"/>
          <w:color w:val="000000"/>
          <w:sz w:val="16"/>
          <w:szCs w:val="16"/>
        </w:rPr>
        <w:t xml:space="preserve">long 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en lugar de</w:t>
      </w:r>
    </w:p>
    <w:p w14:paraId="13657CEB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AnonymousPro" w:hAnsi="AnonymousPro" w:cs="AnonymousPro"/>
          <w:color w:val="000000"/>
          <w:sz w:val="16"/>
          <w:szCs w:val="16"/>
        </w:rPr>
        <w:t xml:space="preserve">int 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donde sea necesario para admitir n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ú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meros largos.</w:t>
      </w:r>
    </w:p>
    <w:p w14:paraId="3775F0A1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Ejemplo 1:</w:t>
      </w:r>
    </w:p>
    <w:p w14:paraId="429D1F3D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Por favor, introduzca un número: 9402</w:t>
      </w:r>
    </w:p>
    <w:p w14:paraId="20C43D54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Introduzca otro número: 6782</w:t>
      </w:r>
    </w:p>
    <w:p w14:paraId="23719503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El número formado por los dígitos pares es 640822</w:t>
      </w:r>
    </w:p>
    <w:p w14:paraId="576E513B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El número formado por los dígitos impares es 97</w:t>
      </w:r>
    </w:p>
    <w:p w14:paraId="3E2F26AA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Ejemplo 2:</w:t>
      </w:r>
    </w:p>
    <w:p w14:paraId="31EB269E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Por favor, introduzca un número: 137</w:t>
      </w:r>
    </w:p>
    <w:p w14:paraId="25355397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Introduzca otro número: 909</w:t>
      </w:r>
    </w:p>
    <w:p w14:paraId="09D499AE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El número formado por los dígitos pares es 0</w:t>
      </w:r>
    </w:p>
    <w:p w14:paraId="3C18692D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El número formado por los dígitos impares es 19379</w:t>
      </w:r>
    </w:p>
    <w:p w14:paraId="0F87A955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-Bold" w:hAnsi="DejaVuSans-Bold" w:cs="DejaVuSans-Bold"/>
          <w:b/>
          <w:bCs/>
          <w:color w:val="000000"/>
          <w:sz w:val="26"/>
          <w:szCs w:val="26"/>
        </w:rPr>
      </w:pPr>
      <w:r>
        <w:rPr>
          <w:rFonts w:ascii="DejaVuSans-Bold" w:hAnsi="DejaVuSans-Bold" w:cs="DejaVuSans-Bold"/>
          <w:b/>
          <w:bCs/>
          <w:color w:val="000000"/>
          <w:sz w:val="26"/>
          <w:szCs w:val="26"/>
        </w:rPr>
        <w:t>Ejercicio 35</w:t>
      </w:r>
    </w:p>
    <w:p w14:paraId="6277EE61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Realiza un programa que pinte una X hecha de asteriscos. El programa debe</w:t>
      </w:r>
    </w:p>
    <w:p w14:paraId="2E00EA89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pedir la altura. Se debe comprobar que la altura sea un n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ú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mero impar mayor o</w:t>
      </w:r>
    </w:p>
    <w:p w14:paraId="743267CD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igual a 3, en caso contrario se debe mostrar un mensaje de error.</w:t>
      </w:r>
    </w:p>
    <w:p w14:paraId="4CC5221A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Ejemplo:</w:t>
      </w:r>
    </w:p>
    <w:p w14:paraId="41BA1863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Por favor, introduzca la altura de la X: 5</w:t>
      </w:r>
    </w:p>
    <w:p w14:paraId="1B4658BF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* *</w:t>
      </w:r>
    </w:p>
    <w:p w14:paraId="74C75580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* *</w:t>
      </w:r>
    </w:p>
    <w:p w14:paraId="1E27FF98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*</w:t>
      </w:r>
    </w:p>
    <w:p w14:paraId="7F8539DD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* *</w:t>
      </w:r>
    </w:p>
    <w:p w14:paraId="3509D6B6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* *</w:t>
      </w:r>
    </w:p>
    <w:p w14:paraId="557ECEAB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2"/>
          <w:szCs w:val="22"/>
        </w:rPr>
      </w:pPr>
      <w:r>
        <w:rPr>
          <w:rFonts w:ascii="DejaVuSans" w:eastAsia="DejaVuSans" w:hAnsi="DejaVuSans-Bold" w:cs="DejaVuSans"/>
          <w:color w:val="000000"/>
          <w:sz w:val="18"/>
          <w:szCs w:val="18"/>
        </w:rPr>
        <w:t xml:space="preserve">Bucles </w:t>
      </w:r>
      <w:r>
        <w:rPr>
          <w:rFonts w:ascii="DejaVuSans" w:eastAsia="DejaVuSans" w:hAnsi="DejaVuSans-Bold" w:cs="DejaVuSans"/>
          <w:color w:val="000000"/>
          <w:sz w:val="22"/>
          <w:szCs w:val="22"/>
        </w:rPr>
        <w:t>67</w:t>
      </w:r>
    </w:p>
    <w:p w14:paraId="7CCB6C0E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-Bold" w:hAnsi="DejaVuSans-Bold" w:cs="DejaVuSans-Bold"/>
          <w:b/>
          <w:bCs/>
          <w:color w:val="000000"/>
          <w:sz w:val="26"/>
          <w:szCs w:val="26"/>
        </w:rPr>
      </w:pPr>
      <w:r>
        <w:rPr>
          <w:rFonts w:ascii="DejaVuSans-Bold" w:hAnsi="DejaVuSans-Bold" w:cs="DejaVuSans-Bold"/>
          <w:b/>
          <w:bCs/>
          <w:color w:val="000000"/>
          <w:sz w:val="26"/>
          <w:szCs w:val="26"/>
        </w:rPr>
        <w:t>Ejercicio 36</w:t>
      </w:r>
    </w:p>
    <w:p w14:paraId="22FD518B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Escribe un programa que diga si un n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ú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mero introducido por teclado es o no</w:t>
      </w:r>
    </w:p>
    <w:p w14:paraId="6B2E1018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capic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ú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a. Los n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ú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meros capic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ú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a se leen igual hacia delante y hacia atr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á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s. El</w:t>
      </w:r>
    </w:p>
    <w:p w14:paraId="612C5750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programa debe aceptar n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ú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meros de cualquier longitud siempre que lo permita</w:t>
      </w:r>
    </w:p>
    <w:p w14:paraId="7D1E75CB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el tipo, en caso contrario el ejercicio no se dar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á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 xml:space="preserve"> por bueno. Se recomienda usar</w:t>
      </w:r>
    </w:p>
    <w:p w14:paraId="1499F5DE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AnonymousPro" w:hAnsi="AnonymousPro" w:cs="AnonymousPro"/>
          <w:color w:val="000000"/>
          <w:sz w:val="16"/>
          <w:szCs w:val="16"/>
        </w:rPr>
        <w:t xml:space="preserve">long 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 xml:space="preserve">en lugar de </w:t>
      </w:r>
      <w:r>
        <w:rPr>
          <w:rFonts w:ascii="AnonymousPro" w:hAnsi="AnonymousPro" w:cs="AnonymousPro"/>
          <w:color w:val="000000"/>
          <w:sz w:val="16"/>
          <w:szCs w:val="16"/>
        </w:rPr>
        <w:t xml:space="preserve">int 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ya que el primero admite n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ú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meros m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á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s largos.</w:t>
      </w:r>
    </w:p>
    <w:p w14:paraId="717A08B5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Ejemplo 1:</w:t>
      </w:r>
    </w:p>
    <w:p w14:paraId="71ACF765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Por favor, introduzca un número entero positivo: 678</w:t>
      </w:r>
    </w:p>
    <w:p w14:paraId="139BD069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El 678 no es capicúa.</w:t>
      </w:r>
    </w:p>
    <w:p w14:paraId="5B970337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Ejemplo 2:</w:t>
      </w:r>
    </w:p>
    <w:p w14:paraId="4B63423A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Por favor, introduzca un número entero positivo: 2019102</w:t>
      </w:r>
    </w:p>
    <w:p w14:paraId="39F07E77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El 2019102 es capicúa.</w:t>
      </w:r>
    </w:p>
    <w:p w14:paraId="5A307B70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-Bold" w:hAnsi="DejaVuSans-Bold" w:cs="DejaVuSans-Bold"/>
          <w:b/>
          <w:bCs/>
          <w:color w:val="000000"/>
          <w:sz w:val="26"/>
          <w:szCs w:val="26"/>
        </w:rPr>
      </w:pPr>
      <w:r>
        <w:rPr>
          <w:rFonts w:ascii="DejaVuSans-Bold" w:hAnsi="DejaVuSans-Bold" w:cs="DejaVuSans-Bold"/>
          <w:b/>
          <w:bCs/>
          <w:color w:val="000000"/>
          <w:sz w:val="26"/>
          <w:szCs w:val="26"/>
        </w:rPr>
        <w:t>Ejercicio 37</w:t>
      </w:r>
    </w:p>
    <w:p w14:paraId="10FC5A39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 xml:space="preserve">Realiza un conversor del sistema decimal al sistema de 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“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palotes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”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.</w:t>
      </w:r>
    </w:p>
    <w:p w14:paraId="3C1DEAB7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Ejemplo:</w:t>
      </w:r>
    </w:p>
    <w:p w14:paraId="62C2362F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Por favor, introduzca un número entero positivo: 47021</w:t>
      </w:r>
    </w:p>
    <w:p w14:paraId="4FA5A2C2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El 47021 en decimal es el | | | | - | | | | | | | - - | | - | en el sistema de palotes.</w:t>
      </w:r>
    </w:p>
    <w:p w14:paraId="2061C5B8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-Bold" w:hAnsi="DejaVuSans-Bold" w:cs="DejaVuSans-Bold"/>
          <w:b/>
          <w:bCs/>
          <w:color w:val="000000"/>
          <w:sz w:val="26"/>
          <w:szCs w:val="26"/>
        </w:rPr>
      </w:pPr>
      <w:r>
        <w:rPr>
          <w:rFonts w:ascii="DejaVuSans-Bold" w:hAnsi="DejaVuSans-Bold" w:cs="DejaVuSans-Bold"/>
          <w:b/>
          <w:bCs/>
          <w:color w:val="000000"/>
          <w:sz w:val="26"/>
          <w:szCs w:val="26"/>
        </w:rPr>
        <w:t>Ejercicio 38</w:t>
      </w:r>
    </w:p>
    <w:p w14:paraId="61EAE421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lastRenderedPageBreak/>
        <w:t>Realiza un programa que pinte un reloj de arena relleno hecho de asteriscos. El</w:t>
      </w:r>
    </w:p>
    <w:p w14:paraId="0B3EC05A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programa debe pedir la altura. Se debe comprobar que la altura sea un n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ú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mero</w:t>
      </w:r>
    </w:p>
    <w:p w14:paraId="0165E190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impar mayor o igual a 3, en caso contrario se debe mostrar un mensaje de error.</w:t>
      </w:r>
    </w:p>
    <w:p w14:paraId="3C8B12E0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Ejemplo:</w:t>
      </w:r>
    </w:p>
    <w:p w14:paraId="3E5FF2BE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Por favor, introduzca la altura del reloj de arena: 5</w:t>
      </w:r>
    </w:p>
    <w:p w14:paraId="01F04063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*****</w:t>
      </w:r>
    </w:p>
    <w:p w14:paraId="78E2D5E0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***</w:t>
      </w:r>
    </w:p>
    <w:p w14:paraId="3133F042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*</w:t>
      </w:r>
    </w:p>
    <w:p w14:paraId="3094E487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***</w:t>
      </w:r>
    </w:p>
    <w:p w14:paraId="5B0FCCA2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*****</w:t>
      </w:r>
    </w:p>
    <w:p w14:paraId="082A4888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2"/>
          <w:szCs w:val="22"/>
        </w:rPr>
      </w:pPr>
      <w:r>
        <w:rPr>
          <w:rFonts w:ascii="DejaVuSans" w:eastAsia="DejaVuSans" w:hAnsi="DejaVuSans-Bold" w:cs="DejaVuSans"/>
          <w:color w:val="000000"/>
          <w:sz w:val="18"/>
          <w:szCs w:val="18"/>
        </w:rPr>
        <w:t xml:space="preserve">Bucles </w:t>
      </w:r>
      <w:r>
        <w:rPr>
          <w:rFonts w:ascii="DejaVuSans" w:eastAsia="DejaVuSans" w:hAnsi="DejaVuSans-Bold" w:cs="DejaVuSans"/>
          <w:color w:val="000000"/>
          <w:sz w:val="22"/>
          <w:szCs w:val="22"/>
        </w:rPr>
        <w:t>68</w:t>
      </w:r>
    </w:p>
    <w:p w14:paraId="592D4F8A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-Bold" w:hAnsi="DejaVuSans-Bold" w:cs="DejaVuSans-Bold"/>
          <w:b/>
          <w:bCs/>
          <w:color w:val="000000"/>
          <w:sz w:val="26"/>
          <w:szCs w:val="26"/>
        </w:rPr>
      </w:pPr>
      <w:r>
        <w:rPr>
          <w:rFonts w:ascii="DejaVuSans-Bold" w:hAnsi="DejaVuSans-Bold" w:cs="DejaVuSans-Bold"/>
          <w:b/>
          <w:bCs/>
          <w:color w:val="000000"/>
          <w:sz w:val="26"/>
          <w:szCs w:val="26"/>
        </w:rPr>
        <w:t>Ejercicio 39</w:t>
      </w:r>
    </w:p>
    <w:p w14:paraId="3A513B92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Escribe un programa que pida un n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ú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mero entero positivo por teclado y que</w:t>
      </w:r>
    </w:p>
    <w:p w14:paraId="59673318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muestre a continuaci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ó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n los n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ú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meros desde el 1 al n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ú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mero introducido junto</w:t>
      </w:r>
    </w:p>
    <w:p w14:paraId="671FFE80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con su factorial.</w:t>
      </w:r>
    </w:p>
    <w:p w14:paraId="51736C16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Ejemplo:</w:t>
      </w:r>
    </w:p>
    <w:p w14:paraId="54065DEF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Por favor, introduzca un número entero positivo: 7</w:t>
      </w:r>
    </w:p>
    <w:p w14:paraId="134E80C7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1! = 1</w:t>
      </w:r>
    </w:p>
    <w:p w14:paraId="45AF1BCC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2! = 2</w:t>
      </w:r>
    </w:p>
    <w:p w14:paraId="69CA4237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3! = 6</w:t>
      </w:r>
    </w:p>
    <w:p w14:paraId="0F5B2168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4! = 24</w:t>
      </w:r>
    </w:p>
    <w:p w14:paraId="361D5C10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5! = 120</w:t>
      </w:r>
    </w:p>
    <w:p w14:paraId="1F619E04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6! = 720</w:t>
      </w:r>
    </w:p>
    <w:p w14:paraId="7EF7CEE0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7! = 5040</w:t>
      </w:r>
    </w:p>
    <w:p w14:paraId="03C855E6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-Bold" w:hAnsi="DejaVuSans-Bold" w:cs="DejaVuSans-Bold"/>
          <w:b/>
          <w:bCs/>
          <w:color w:val="000000"/>
          <w:sz w:val="26"/>
          <w:szCs w:val="26"/>
        </w:rPr>
      </w:pPr>
      <w:r>
        <w:rPr>
          <w:rFonts w:ascii="DejaVuSans-Bold" w:hAnsi="DejaVuSans-Bold" w:cs="DejaVuSans-Bold"/>
          <w:b/>
          <w:bCs/>
          <w:color w:val="000000"/>
          <w:sz w:val="26"/>
          <w:szCs w:val="26"/>
        </w:rPr>
        <w:t>Ejercicio 40</w:t>
      </w:r>
    </w:p>
    <w:p w14:paraId="37940909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Realiza un programa que pinte por pantalla un rombo hueco hecho con</w:t>
      </w:r>
    </w:p>
    <w:p w14:paraId="452B65C0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asteriscos. El programa debe pedir la altura. Se debe comprobar que la altura</w:t>
      </w:r>
    </w:p>
    <w:p w14:paraId="2CEB5B88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sea un n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ú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mero impar mayor o igual a 3, en caso contrario se debe mostrar un</w:t>
      </w:r>
    </w:p>
    <w:p w14:paraId="5C232FA5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mensaje de error.</w:t>
      </w:r>
    </w:p>
    <w:p w14:paraId="4CE7B278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Ejemplo:</w:t>
      </w:r>
    </w:p>
    <w:p w14:paraId="6FB68427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Por favor, introduzca la altura del rombo: 5</w:t>
      </w:r>
    </w:p>
    <w:p w14:paraId="47F8AED9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*</w:t>
      </w:r>
    </w:p>
    <w:p w14:paraId="2A589D37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* *</w:t>
      </w:r>
    </w:p>
    <w:p w14:paraId="24940D6A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* *</w:t>
      </w:r>
    </w:p>
    <w:p w14:paraId="5ED36B74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* *</w:t>
      </w:r>
    </w:p>
    <w:p w14:paraId="6FCE3A13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*</w:t>
      </w:r>
    </w:p>
    <w:p w14:paraId="5596CB2F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2"/>
          <w:szCs w:val="22"/>
        </w:rPr>
      </w:pPr>
      <w:r>
        <w:rPr>
          <w:rFonts w:ascii="DejaVuSans" w:eastAsia="DejaVuSans" w:hAnsi="DejaVuSans-Bold" w:cs="DejaVuSans"/>
          <w:color w:val="000000"/>
          <w:sz w:val="18"/>
          <w:szCs w:val="18"/>
        </w:rPr>
        <w:t xml:space="preserve">Bucles </w:t>
      </w:r>
      <w:r>
        <w:rPr>
          <w:rFonts w:ascii="DejaVuSans" w:eastAsia="DejaVuSans" w:hAnsi="DejaVuSans-Bold" w:cs="DejaVuSans"/>
          <w:color w:val="000000"/>
          <w:sz w:val="22"/>
          <w:szCs w:val="22"/>
        </w:rPr>
        <w:t>69</w:t>
      </w:r>
    </w:p>
    <w:p w14:paraId="14FDB3A7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-Bold" w:hAnsi="DejaVuSans-Bold" w:cs="DejaVuSans-Bold"/>
          <w:b/>
          <w:bCs/>
          <w:color w:val="000000"/>
          <w:sz w:val="26"/>
          <w:szCs w:val="26"/>
        </w:rPr>
      </w:pPr>
      <w:r>
        <w:rPr>
          <w:rFonts w:ascii="DejaVuSans-Bold" w:hAnsi="DejaVuSans-Bold" w:cs="DejaVuSans-Bold"/>
          <w:b/>
          <w:bCs/>
          <w:color w:val="000000"/>
          <w:sz w:val="26"/>
          <w:szCs w:val="26"/>
        </w:rPr>
        <w:t>Ejercicio 41</w:t>
      </w:r>
    </w:p>
    <w:p w14:paraId="63E1BE85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Escribe un programa que diga cu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á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ntos d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í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gitos pares y cu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á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ntos d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í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gitos impares</w:t>
      </w:r>
    </w:p>
    <w:p w14:paraId="6656DEA3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hay dentro de un n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ú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 xml:space="preserve">mero. Se recomienda usar </w:t>
      </w:r>
      <w:r>
        <w:rPr>
          <w:rFonts w:ascii="AnonymousPro" w:hAnsi="AnonymousPro" w:cs="AnonymousPro"/>
          <w:color w:val="000000"/>
          <w:sz w:val="16"/>
          <w:szCs w:val="16"/>
        </w:rPr>
        <w:t xml:space="preserve">long 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 xml:space="preserve">en lugar de </w:t>
      </w:r>
      <w:r>
        <w:rPr>
          <w:rFonts w:ascii="AnonymousPro" w:hAnsi="AnonymousPro" w:cs="AnonymousPro"/>
          <w:color w:val="000000"/>
          <w:sz w:val="16"/>
          <w:szCs w:val="16"/>
        </w:rPr>
        <w:t xml:space="preserve">int 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ya que el</w:t>
      </w:r>
    </w:p>
    <w:p w14:paraId="2DA809C1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primero admite n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ú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meros m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á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s largos.</w:t>
      </w:r>
    </w:p>
    <w:p w14:paraId="228AF23A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Ejemplo 1:</w:t>
      </w:r>
    </w:p>
    <w:p w14:paraId="477B6EFD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Por favor, introduzca un número entero positivo: 406783</w:t>
      </w:r>
    </w:p>
    <w:p w14:paraId="655DCA88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El 406783 contiene 4 dígitos pares y 2 dígitos impares.</w:t>
      </w:r>
    </w:p>
    <w:p w14:paraId="5A2FAF74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Ejemplo 2:</w:t>
      </w:r>
    </w:p>
    <w:p w14:paraId="726ACC21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Por favor, introduzca un número entero positivo: 3177840</w:t>
      </w:r>
    </w:p>
    <w:p w14:paraId="062609C6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El 3177840 contiene 3 dígitos pares y 4 dígitos impares.</w:t>
      </w:r>
    </w:p>
    <w:p w14:paraId="7C51A719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-Bold" w:hAnsi="DejaVuSans-Bold" w:cs="DejaVuSans-Bold"/>
          <w:b/>
          <w:bCs/>
          <w:color w:val="000000"/>
          <w:sz w:val="26"/>
          <w:szCs w:val="26"/>
        </w:rPr>
      </w:pPr>
      <w:r>
        <w:rPr>
          <w:rFonts w:ascii="DejaVuSans-Bold" w:hAnsi="DejaVuSans-Bold" w:cs="DejaVuSans-Bold"/>
          <w:b/>
          <w:bCs/>
          <w:color w:val="000000"/>
          <w:sz w:val="26"/>
          <w:szCs w:val="26"/>
        </w:rPr>
        <w:t>Ejercicio 42</w:t>
      </w:r>
    </w:p>
    <w:p w14:paraId="638476CC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Escribe un programa que pida un n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ú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mero entero positivo por teclado y que</w:t>
      </w:r>
    </w:p>
    <w:p w14:paraId="6BCE4EBE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muestre a continuaci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ó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n los 5 n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ú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meros consecutivos a partir del n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ú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mero</w:t>
      </w:r>
    </w:p>
    <w:p w14:paraId="64AFB8AC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introducido. Al lado de cada n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ú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mero se debe indicar si se trata de un primo</w:t>
      </w:r>
    </w:p>
    <w:p w14:paraId="444C7CD2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o no.</w:t>
      </w:r>
    </w:p>
    <w:p w14:paraId="455D5211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lastRenderedPageBreak/>
        <w:t>Ejemplo:</w:t>
      </w:r>
    </w:p>
    <w:p w14:paraId="28221E7C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Por favor, introduzca un número entero positivo: 17</w:t>
      </w:r>
    </w:p>
    <w:p w14:paraId="3FF83963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17 es primo</w:t>
      </w:r>
    </w:p>
    <w:p w14:paraId="30BE699A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18 no es primo</w:t>
      </w:r>
    </w:p>
    <w:p w14:paraId="13E5FC3C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19 es primo</w:t>
      </w:r>
    </w:p>
    <w:p w14:paraId="790A419E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20 no es primo</w:t>
      </w:r>
    </w:p>
    <w:p w14:paraId="1984309A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21 no es primo</w:t>
      </w:r>
    </w:p>
    <w:p w14:paraId="7F49547D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2"/>
          <w:szCs w:val="22"/>
        </w:rPr>
      </w:pPr>
      <w:r>
        <w:rPr>
          <w:rFonts w:ascii="DejaVuSans" w:eastAsia="DejaVuSans" w:hAnsi="DejaVuSans-Bold" w:cs="DejaVuSans"/>
          <w:color w:val="000000"/>
          <w:sz w:val="18"/>
          <w:szCs w:val="18"/>
        </w:rPr>
        <w:t xml:space="preserve">Bucles </w:t>
      </w:r>
      <w:r>
        <w:rPr>
          <w:rFonts w:ascii="DejaVuSans" w:eastAsia="DejaVuSans" w:hAnsi="DejaVuSans-Bold" w:cs="DejaVuSans"/>
          <w:color w:val="000000"/>
          <w:sz w:val="22"/>
          <w:szCs w:val="22"/>
        </w:rPr>
        <w:t>70</w:t>
      </w:r>
    </w:p>
    <w:p w14:paraId="3B3B49BA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-Bold" w:hAnsi="DejaVuSans-Bold" w:cs="DejaVuSans-Bold"/>
          <w:b/>
          <w:bCs/>
          <w:color w:val="000000"/>
          <w:sz w:val="26"/>
          <w:szCs w:val="26"/>
        </w:rPr>
      </w:pPr>
      <w:r>
        <w:rPr>
          <w:rFonts w:ascii="DejaVuSans-Bold" w:hAnsi="DejaVuSans-Bold" w:cs="DejaVuSans-Bold"/>
          <w:b/>
          <w:bCs/>
          <w:color w:val="000000"/>
          <w:sz w:val="26"/>
          <w:szCs w:val="26"/>
        </w:rPr>
        <w:t>Ejercicio 43</w:t>
      </w:r>
    </w:p>
    <w:p w14:paraId="6C884A65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Escribe un programa que permita partir un n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ú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mero introducido por teclado en</w:t>
      </w:r>
    </w:p>
    <w:p w14:paraId="439AFF20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dos partes. Las posiciones se cuentan de izquierda a derecha empezando por</w:t>
      </w:r>
    </w:p>
    <w:p w14:paraId="2C3A40F9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el 1. Suponemos que el usuario introduce correctamente los datos, es decir,</w:t>
      </w:r>
    </w:p>
    <w:p w14:paraId="51DB5BD6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el n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ú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mero introducido tiene dos d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í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gitos como m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í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nimo y la posici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ó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n en la que</w:t>
      </w:r>
    </w:p>
    <w:p w14:paraId="675EF03D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se parte el n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ú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mero est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á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 xml:space="preserve"> entre 2 y la longitud del n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ú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mero. No se permite en</w:t>
      </w:r>
    </w:p>
    <w:p w14:paraId="403349A6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 xml:space="preserve">este ejercicio el uso de funciones de manejo de </w:t>
      </w:r>
      <w:r>
        <w:rPr>
          <w:rFonts w:ascii="AnonymousPro" w:hAnsi="AnonymousPro" w:cs="AnonymousPro"/>
          <w:color w:val="000000"/>
          <w:sz w:val="16"/>
          <w:szCs w:val="16"/>
        </w:rPr>
        <w:t xml:space="preserve">String 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(por ej. para extraer</w:t>
      </w:r>
    </w:p>
    <w:p w14:paraId="0A9D37F4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subcadenas dentro de una cadena).</w:t>
      </w:r>
    </w:p>
    <w:p w14:paraId="4C784C87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Ejemplo:</w:t>
      </w:r>
    </w:p>
    <w:p w14:paraId="3E1CBC6C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Por favor, introduzca un número entero positivo: 406783</w:t>
      </w:r>
    </w:p>
    <w:p w14:paraId="6F754BDB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Introduzca la posición a partir de la cual quiere partir el número: 5</w:t>
      </w:r>
    </w:p>
    <w:p w14:paraId="01EBFB7C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Los números partidos son el 4067 y el 83.</w:t>
      </w:r>
    </w:p>
    <w:p w14:paraId="551B7F50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-Bold" w:hAnsi="DejaVuSans-Bold" w:cs="DejaVuSans-Bold"/>
          <w:b/>
          <w:bCs/>
          <w:color w:val="000000"/>
          <w:sz w:val="26"/>
          <w:szCs w:val="26"/>
        </w:rPr>
      </w:pPr>
      <w:r>
        <w:rPr>
          <w:rFonts w:ascii="DejaVuSans-Bold" w:hAnsi="DejaVuSans-Bold" w:cs="DejaVuSans-Bold"/>
          <w:b/>
          <w:bCs/>
          <w:color w:val="000000"/>
          <w:sz w:val="26"/>
          <w:szCs w:val="26"/>
        </w:rPr>
        <w:t>Ejercicio 44</w:t>
      </w:r>
    </w:p>
    <w:p w14:paraId="1AF013E8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Escribe un programa que sea capaz de insertar un d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í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gito dentro de un n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ú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mero</w:t>
      </w:r>
    </w:p>
    <w:p w14:paraId="07386EB8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indicando la posici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ó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n. El nuevo d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í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gito se colocar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á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 xml:space="preserve"> en la posici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ó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n indicada y el</w:t>
      </w:r>
    </w:p>
    <w:p w14:paraId="1AFC4E9B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resto de d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í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gitos se desplazar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á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 xml:space="preserve"> hacia la derecha. Las posiciones se cuentan de</w:t>
      </w:r>
    </w:p>
    <w:p w14:paraId="5C6047E7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izquierda a derecha empezando por el 1. Suponemos que el usuario introduce</w:t>
      </w:r>
    </w:p>
    <w:p w14:paraId="74B36093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 xml:space="preserve">correctamente los datos. Se recomienda usar </w:t>
      </w:r>
      <w:r>
        <w:rPr>
          <w:rFonts w:ascii="AnonymousPro" w:hAnsi="AnonymousPro" w:cs="AnonymousPro"/>
          <w:color w:val="000000"/>
          <w:sz w:val="16"/>
          <w:szCs w:val="16"/>
        </w:rPr>
        <w:t xml:space="preserve">long 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 xml:space="preserve">en lugar de </w:t>
      </w:r>
      <w:r>
        <w:rPr>
          <w:rFonts w:ascii="AnonymousPro" w:hAnsi="AnonymousPro" w:cs="AnonymousPro"/>
          <w:color w:val="000000"/>
          <w:sz w:val="16"/>
          <w:szCs w:val="16"/>
        </w:rPr>
        <w:t xml:space="preserve">int 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ya que el</w:t>
      </w:r>
    </w:p>
    <w:p w14:paraId="208CEAAE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primero admite n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ú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meros m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á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s largos.</w:t>
      </w:r>
    </w:p>
    <w:p w14:paraId="5913D1AD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Ejemplo:</w:t>
      </w:r>
    </w:p>
    <w:p w14:paraId="685FCA17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Por favor, introduzca un número entero positivo: 406783</w:t>
      </w:r>
    </w:p>
    <w:p w14:paraId="3DD8B1F1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Introduzca la posición donde quiere insertar: 3</w:t>
      </w:r>
    </w:p>
    <w:p w14:paraId="3D2F3F5F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Introduzca el dígito que quiere insertar: 5</w:t>
      </w:r>
    </w:p>
    <w:p w14:paraId="589EEAAA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El número resultante es 4056783.</w:t>
      </w:r>
    </w:p>
    <w:p w14:paraId="639D5CB7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2"/>
          <w:szCs w:val="22"/>
        </w:rPr>
      </w:pPr>
      <w:r>
        <w:rPr>
          <w:rFonts w:ascii="DejaVuSans" w:eastAsia="DejaVuSans" w:hAnsi="DejaVuSans-Bold" w:cs="DejaVuSans"/>
          <w:color w:val="000000"/>
          <w:sz w:val="18"/>
          <w:szCs w:val="18"/>
        </w:rPr>
        <w:t xml:space="preserve">Bucles </w:t>
      </w:r>
      <w:r>
        <w:rPr>
          <w:rFonts w:ascii="DejaVuSans" w:eastAsia="DejaVuSans" w:hAnsi="DejaVuSans-Bold" w:cs="DejaVuSans"/>
          <w:color w:val="000000"/>
          <w:sz w:val="22"/>
          <w:szCs w:val="22"/>
        </w:rPr>
        <w:t>71</w:t>
      </w:r>
    </w:p>
    <w:p w14:paraId="26FAB3F8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-Bold" w:hAnsi="DejaVuSans-Bold" w:cs="DejaVuSans-Bold"/>
          <w:b/>
          <w:bCs/>
          <w:color w:val="000000"/>
          <w:sz w:val="26"/>
          <w:szCs w:val="26"/>
        </w:rPr>
      </w:pPr>
      <w:r>
        <w:rPr>
          <w:rFonts w:ascii="DejaVuSans-Bold" w:hAnsi="DejaVuSans-Bold" w:cs="DejaVuSans-Bold"/>
          <w:b/>
          <w:bCs/>
          <w:color w:val="000000"/>
          <w:sz w:val="26"/>
          <w:szCs w:val="26"/>
        </w:rPr>
        <w:t>Ejercicio 45</w:t>
      </w:r>
    </w:p>
    <w:p w14:paraId="7AD7029D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Escribe un programa que cambie un d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í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gito dentro de un n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ú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mero dando la</w:t>
      </w:r>
    </w:p>
    <w:p w14:paraId="258C32DA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posici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ó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n y el valor nuevo. Las posiciones se cuentan de izquierda a derecha</w:t>
      </w:r>
    </w:p>
    <w:p w14:paraId="0E87ABBE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 xml:space="preserve">empezando por el 1. Se recomienda usar </w:t>
      </w:r>
      <w:r>
        <w:rPr>
          <w:rFonts w:ascii="AnonymousPro" w:hAnsi="AnonymousPro" w:cs="AnonymousPro"/>
          <w:color w:val="000000"/>
          <w:sz w:val="16"/>
          <w:szCs w:val="16"/>
        </w:rPr>
        <w:t xml:space="preserve">long 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 xml:space="preserve">en lugar de </w:t>
      </w:r>
      <w:r>
        <w:rPr>
          <w:rFonts w:ascii="AnonymousPro" w:hAnsi="AnonymousPro" w:cs="AnonymousPro"/>
          <w:color w:val="000000"/>
          <w:sz w:val="16"/>
          <w:szCs w:val="16"/>
        </w:rPr>
        <w:t xml:space="preserve">int 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ya que el</w:t>
      </w:r>
    </w:p>
    <w:p w14:paraId="05D443A3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primero admite n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ú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meros m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á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s largos. Suponemos que el usuario introduce</w:t>
      </w:r>
    </w:p>
    <w:p w14:paraId="3B336CC0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correctamente los datos.</w:t>
      </w:r>
    </w:p>
    <w:p w14:paraId="3EDFE5DB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Ejemplo:</w:t>
      </w:r>
    </w:p>
    <w:p w14:paraId="2E81CFD0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Por favor, introduzca un número entero positivo: 406783</w:t>
      </w:r>
    </w:p>
    <w:p w14:paraId="450E1C74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Introduzca la posición dentro del número: 3</w:t>
      </w:r>
    </w:p>
    <w:p w14:paraId="49666954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Introduzca el nuevo dígito: 1</w:t>
      </w:r>
    </w:p>
    <w:p w14:paraId="78E39786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El número resultante es 401783</w:t>
      </w:r>
    </w:p>
    <w:p w14:paraId="4E38F1FB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-Bold" w:hAnsi="DejaVuSans-Bold" w:cs="DejaVuSans-Bold"/>
          <w:b/>
          <w:bCs/>
          <w:color w:val="000000"/>
          <w:sz w:val="26"/>
          <w:szCs w:val="26"/>
        </w:rPr>
      </w:pPr>
      <w:r>
        <w:rPr>
          <w:rFonts w:ascii="DejaVuSans-Bold" w:hAnsi="DejaVuSans-Bold" w:cs="DejaVuSans-Bold"/>
          <w:b/>
          <w:bCs/>
          <w:color w:val="000000"/>
          <w:sz w:val="26"/>
          <w:szCs w:val="26"/>
        </w:rPr>
        <w:t>Ejercicio 46</w:t>
      </w:r>
    </w:p>
    <w:p w14:paraId="79A7FF39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Realiza un programa que pinte por pantalla un rect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á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ngulo hueco hecho con</w:t>
      </w:r>
    </w:p>
    <w:p w14:paraId="3CF73421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asteriscos. Se debe pedir al usuario la anchura y la altura. Hay que comprobar</w:t>
      </w:r>
    </w:p>
    <w:p w14:paraId="7297AABB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que tanto la anchura como la altura sean mayores o iguales que 2, en caso</w:t>
      </w:r>
    </w:p>
    <w:p w14:paraId="3F7DB27B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contrario se debe mostrar un mensaje de error.</w:t>
      </w:r>
    </w:p>
    <w:p w14:paraId="5434FDE9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lastRenderedPageBreak/>
        <w:t>Ejemplo 1:</w:t>
      </w:r>
    </w:p>
    <w:p w14:paraId="0FFDBCB2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Por favor, introduzca la anchura del rectángulo (como mínimo 2): 4</w:t>
      </w:r>
    </w:p>
    <w:p w14:paraId="143CC578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Ahora introduzca la altura (como mínimo 2): 1</w:t>
      </w:r>
    </w:p>
    <w:p w14:paraId="7A704709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Lo siento, los datos introducidos no son correctos, el valor mínimo para la anchura y la altur\</w:t>
      </w:r>
    </w:p>
    <w:p w14:paraId="4062182F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a es 2.</w:t>
      </w:r>
    </w:p>
    <w:p w14:paraId="0E469CEB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Ejemplo 2:</w:t>
      </w:r>
    </w:p>
    <w:p w14:paraId="45FE8EAE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Por favor, introduzca la anchura del rectángulo (como mínimo 2): 6</w:t>
      </w:r>
    </w:p>
    <w:p w14:paraId="51B4829A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Ahora introduzca la altura (como mínimo 2): 4</w:t>
      </w:r>
    </w:p>
    <w:p w14:paraId="15031C2C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* * * * * *</w:t>
      </w:r>
    </w:p>
    <w:p w14:paraId="335C8FBD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* *</w:t>
      </w:r>
    </w:p>
    <w:p w14:paraId="010311A4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* *</w:t>
      </w:r>
    </w:p>
    <w:p w14:paraId="6DC87B18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* * * * * *</w:t>
      </w:r>
    </w:p>
    <w:p w14:paraId="3F27429A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2"/>
          <w:szCs w:val="22"/>
        </w:rPr>
      </w:pPr>
      <w:r>
        <w:rPr>
          <w:rFonts w:ascii="DejaVuSans" w:eastAsia="DejaVuSans" w:hAnsi="DejaVuSans-Bold" w:cs="DejaVuSans"/>
          <w:color w:val="000000"/>
          <w:sz w:val="18"/>
          <w:szCs w:val="18"/>
        </w:rPr>
        <w:t xml:space="preserve">Bucles </w:t>
      </w:r>
      <w:r>
        <w:rPr>
          <w:rFonts w:ascii="DejaVuSans" w:eastAsia="DejaVuSans" w:hAnsi="DejaVuSans-Bold" w:cs="DejaVuSans"/>
          <w:color w:val="000000"/>
          <w:sz w:val="22"/>
          <w:szCs w:val="22"/>
        </w:rPr>
        <w:t>72</w:t>
      </w:r>
    </w:p>
    <w:p w14:paraId="6032EF20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-Bold" w:hAnsi="DejaVuSans-Bold" w:cs="DejaVuSans-Bold"/>
          <w:b/>
          <w:bCs/>
          <w:color w:val="000000"/>
          <w:sz w:val="26"/>
          <w:szCs w:val="26"/>
        </w:rPr>
      </w:pPr>
      <w:r>
        <w:rPr>
          <w:rFonts w:ascii="DejaVuSans-Bold" w:hAnsi="DejaVuSans-Bold" w:cs="DejaVuSans-Bold"/>
          <w:b/>
          <w:bCs/>
          <w:color w:val="000000"/>
          <w:sz w:val="26"/>
          <w:szCs w:val="26"/>
        </w:rPr>
        <w:t>Ejercicio 47</w:t>
      </w:r>
    </w:p>
    <w:p w14:paraId="1D0C8F05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Con motivo de la celebraci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ó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n del d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í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a de la mujer, el 8 de marzo, nos han</w:t>
      </w:r>
    </w:p>
    <w:p w14:paraId="05D777FB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encargado realizar un programa que pinte un 8 por pantalla usando la letra</w:t>
      </w:r>
    </w:p>
    <w:p w14:paraId="36227E66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M. Se pide al usuario la altura, que debe ser un n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ú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mero entero impar mayor</w:t>
      </w:r>
    </w:p>
    <w:p w14:paraId="6457DAF5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o igual que 5. Si el n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ú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mero introducido no es correcto, el programa deber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á</w:t>
      </w:r>
    </w:p>
    <w:p w14:paraId="1977C2EC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mostrar un mensaje de error. A continuaci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ó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n se muestran algunos ejemplos.</w:t>
      </w:r>
    </w:p>
    <w:p w14:paraId="227D8A03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La anchura de la figura siempre ser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á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 xml:space="preserve"> de 6 caracteres.</w:t>
      </w:r>
    </w:p>
    <w:p w14:paraId="45246A5C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Ejemplo 1:</w:t>
      </w:r>
    </w:p>
    <w:p w14:paraId="21111A06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Por favor, introduzca la altura (número impar mayor o igual a 5): 8</w:t>
      </w:r>
    </w:p>
    <w:p w14:paraId="2820206A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La altura introducida no es correcta</w:t>
      </w:r>
    </w:p>
    <w:p w14:paraId="738839E1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Ejemplo 2:</w:t>
      </w:r>
    </w:p>
    <w:p w14:paraId="4C214F7E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Por favor, introduzca la altura (número impar mayor o igual a 5): 3</w:t>
      </w:r>
    </w:p>
    <w:p w14:paraId="34F37E33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La altura introducida no es correcta</w:t>
      </w:r>
    </w:p>
    <w:p w14:paraId="7C3D33CE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Ejemplo 3:</w:t>
      </w:r>
    </w:p>
    <w:p w14:paraId="52F95867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Por favor, introduzca la altura (número impar mayor o igual a 5): 5</w:t>
      </w:r>
    </w:p>
    <w:p w14:paraId="42C136EB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MMMMMM</w:t>
      </w:r>
    </w:p>
    <w:p w14:paraId="0964A480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M M</w:t>
      </w:r>
    </w:p>
    <w:p w14:paraId="75076EC8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MMMMMM</w:t>
      </w:r>
    </w:p>
    <w:p w14:paraId="3931D5E8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M M</w:t>
      </w:r>
    </w:p>
    <w:p w14:paraId="47E80ACF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MMMMMM</w:t>
      </w:r>
    </w:p>
    <w:p w14:paraId="2BF385C3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Ejemplo 4:</w:t>
      </w:r>
    </w:p>
    <w:p w14:paraId="385F4628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Por favor, introduzca la altura (número impar mayor o igual a 5): 9</w:t>
      </w:r>
    </w:p>
    <w:p w14:paraId="3A134ED6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MMMMMM</w:t>
      </w:r>
    </w:p>
    <w:p w14:paraId="11C44D93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M M</w:t>
      </w:r>
    </w:p>
    <w:p w14:paraId="32E0AE1C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M M</w:t>
      </w:r>
    </w:p>
    <w:p w14:paraId="70843A5E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M M</w:t>
      </w:r>
    </w:p>
    <w:p w14:paraId="1BC00BF5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MMMMMM</w:t>
      </w:r>
    </w:p>
    <w:p w14:paraId="31976762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M M</w:t>
      </w:r>
    </w:p>
    <w:p w14:paraId="1865E8FB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M M</w:t>
      </w:r>
    </w:p>
    <w:p w14:paraId="18A79883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M M</w:t>
      </w:r>
    </w:p>
    <w:p w14:paraId="70929D53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MMMMMM</w:t>
      </w:r>
    </w:p>
    <w:p w14:paraId="43AA5AC9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2"/>
          <w:szCs w:val="22"/>
        </w:rPr>
      </w:pPr>
      <w:r>
        <w:rPr>
          <w:rFonts w:ascii="DejaVuSans" w:eastAsia="DejaVuSans" w:hAnsi="DejaVuSans-Bold" w:cs="DejaVuSans"/>
          <w:color w:val="000000"/>
          <w:sz w:val="18"/>
          <w:szCs w:val="18"/>
        </w:rPr>
        <w:t xml:space="preserve">Bucles </w:t>
      </w:r>
      <w:r>
        <w:rPr>
          <w:rFonts w:ascii="DejaVuSans" w:eastAsia="DejaVuSans" w:hAnsi="DejaVuSans-Bold" w:cs="DejaVuSans"/>
          <w:color w:val="000000"/>
          <w:sz w:val="22"/>
          <w:szCs w:val="22"/>
        </w:rPr>
        <w:t>73</w:t>
      </w:r>
    </w:p>
    <w:p w14:paraId="79699E91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-Bold" w:hAnsi="DejaVuSans-Bold" w:cs="DejaVuSans-Bold"/>
          <w:b/>
          <w:bCs/>
          <w:color w:val="000000"/>
          <w:sz w:val="26"/>
          <w:szCs w:val="26"/>
        </w:rPr>
      </w:pPr>
      <w:r>
        <w:rPr>
          <w:rFonts w:ascii="DejaVuSans-Bold" w:hAnsi="DejaVuSans-Bold" w:cs="DejaVuSans-Bold"/>
          <w:b/>
          <w:bCs/>
          <w:color w:val="000000"/>
          <w:sz w:val="26"/>
          <w:szCs w:val="26"/>
        </w:rPr>
        <w:t>Ejercicio 48</w:t>
      </w:r>
    </w:p>
    <w:p w14:paraId="63F520CD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Realiza un programa que diga los d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í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gitos que aparecen y los que no aparecen</w:t>
      </w:r>
    </w:p>
    <w:p w14:paraId="4DF849B0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en un n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ú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mero entero introducido por teclado. El orden es el que se muestra en</w:t>
      </w:r>
    </w:p>
    <w:p w14:paraId="492FD062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los ejemplos. Utiliza el tipo long para que el usuario pueda introducir n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ú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meros</w:t>
      </w:r>
    </w:p>
    <w:p w14:paraId="4A5A2B93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largos.</w:t>
      </w:r>
    </w:p>
    <w:p w14:paraId="0046766E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Ejemplo 1:</w:t>
      </w:r>
    </w:p>
    <w:p w14:paraId="2A3A0D23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Introduzca un número entero: 67706</w:t>
      </w:r>
    </w:p>
    <w:p w14:paraId="1016D3E2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Dígitos que aparecen en el número: 0 6 7</w:t>
      </w:r>
    </w:p>
    <w:p w14:paraId="56CB30A2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Dígitos que no aparecen: 1 2 3 4 5 8 9</w:t>
      </w:r>
    </w:p>
    <w:p w14:paraId="4C15A525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Ejemplo 2:</w:t>
      </w:r>
    </w:p>
    <w:p w14:paraId="756D64AA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Introduzca un número entero: 555</w:t>
      </w:r>
    </w:p>
    <w:p w14:paraId="00BBC100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Dígitos que aparecen en el número: 5</w:t>
      </w:r>
    </w:p>
    <w:p w14:paraId="3DE7DE90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lastRenderedPageBreak/>
        <w:t>Dígitos que no aparecen: 1 2 3 4 6 7 8 9</w:t>
      </w:r>
    </w:p>
    <w:p w14:paraId="035211AF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Ejemplo 3:</w:t>
      </w:r>
    </w:p>
    <w:p w14:paraId="7E7D1D91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Introduzca un número entero: 9876543210</w:t>
      </w:r>
    </w:p>
    <w:p w14:paraId="20E45052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Dígitos que aparecen en el número: 0 1 2 3 4 5 6 7 8 9</w:t>
      </w:r>
    </w:p>
    <w:p w14:paraId="71EA21F1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Dígitos que no aparecen:</w:t>
      </w:r>
    </w:p>
    <w:p w14:paraId="3E2517AE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Ejemplo 4:</w:t>
      </w:r>
    </w:p>
    <w:p w14:paraId="300A553D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Introduzca un número entero: 13247721</w:t>
      </w:r>
    </w:p>
    <w:p w14:paraId="1774D5A3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Dígitos que aparecen en el número: 1 2 3 4 7</w:t>
      </w:r>
    </w:p>
    <w:p w14:paraId="783484D6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Dígitos que no aparecen: 0 5 6 8 9</w:t>
      </w:r>
    </w:p>
    <w:p w14:paraId="11D8EF8B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2"/>
          <w:szCs w:val="22"/>
        </w:rPr>
      </w:pPr>
      <w:r>
        <w:rPr>
          <w:rFonts w:ascii="DejaVuSans" w:eastAsia="DejaVuSans" w:hAnsi="DejaVuSans-Bold" w:cs="DejaVuSans"/>
          <w:color w:val="000000"/>
          <w:sz w:val="18"/>
          <w:szCs w:val="18"/>
        </w:rPr>
        <w:t xml:space="preserve">Bucles </w:t>
      </w:r>
      <w:r>
        <w:rPr>
          <w:rFonts w:ascii="DejaVuSans" w:eastAsia="DejaVuSans" w:hAnsi="DejaVuSans-Bold" w:cs="DejaVuSans"/>
          <w:color w:val="000000"/>
          <w:sz w:val="22"/>
          <w:szCs w:val="22"/>
        </w:rPr>
        <w:t>74</w:t>
      </w:r>
    </w:p>
    <w:p w14:paraId="4A6A6D41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-Bold" w:hAnsi="DejaVuSans-Bold" w:cs="DejaVuSans-Bold"/>
          <w:b/>
          <w:bCs/>
          <w:color w:val="000000"/>
          <w:sz w:val="26"/>
          <w:szCs w:val="26"/>
        </w:rPr>
      </w:pPr>
      <w:r>
        <w:rPr>
          <w:rFonts w:ascii="DejaVuSans-Bold" w:hAnsi="DejaVuSans-Bold" w:cs="DejaVuSans-Bold"/>
          <w:b/>
          <w:bCs/>
          <w:color w:val="000000"/>
          <w:sz w:val="26"/>
          <w:szCs w:val="26"/>
        </w:rPr>
        <w:t>Ejercicio 49</w:t>
      </w:r>
    </w:p>
    <w:p w14:paraId="6FEE3492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Realiza un programa que calcule el m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á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ximo, el m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í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nimo y la media de una serie</w:t>
      </w:r>
    </w:p>
    <w:p w14:paraId="2063BCB4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de n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ú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meros enteros positivos introducidos por teclado. El programa terminar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á</w:t>
      </w:r>
    </w:p>
    <w:p w14:paraId="2D4AFC04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cuando el usuario introduzca un n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ú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 xml:space="preserve">mero primo. Este 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ú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ltimo n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ú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mero no se</w:t>
      </w:r>
    </w:p>
    <w:p w14:paraId="30B2E8E4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tendr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á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 xml:space="preserve"> en cuenta en los c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á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lculos. El programa debe indicar tambi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é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n cu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á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ntos</w:t>
      </w:r>
    </w:p>
    <w:p w14:paraId="5A9D3896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n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ú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meros ha introducido el usuario (sin contar el primo que sirve para salir).</w:t>
      </w:r>
    </w:p>
    <w:p w14:paraId="5C90B073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Ejemplo:</w:t>
      </w:r>
    </w:p>
    <w:p w14:paraId="35CE2370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Por favor, vaya introduciendo números enteros positivos. Para terminar, introduzca un número p\</w:t>
      </w:r>
    </w:p>
    <w:p w14:paraId="40325C99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rimo:</w:t>
      </w:r>
    </w:p>
    <w:p w14:paraId="67173C69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6</w:t>
      </w:r>
    </w:p>
    <w:p w14:paraId="01757864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8</w:t>
      </w:r>
    </w:p>
    <w:p w14:paraId="12984B8E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15</w:t>
      </w:r>
    </w:p>
    <w:p w14:paraId="7797350A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12</w:t>
      </w:r>
    </w:p>
    <w:p w14:paraId="7EDABDA6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23</w:t>
      </w:r>
    </w:p>
    <w:p w14:paraId="28AA7906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Ha introducido 4 números no primos.</w:t>
      </w:r>
    </w:p>
    <w:p w14:paraId="2EF1AE6D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Máximo: 15</w:t>
      </w:r>
    </w:p>
    <w:p w14:paraId="08BD5DDF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Mínimo: 6</w:t>
      </w:r>
    </w:p>
    <w:p w14:paraId="63C6F86B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Media: 10.25</w:t>
      </w:r>
    </w:p>
    <w:p w14:paraId="63351ADA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-Bold" w:hAnsi="DejaVuSans-Bold" w:cs="DejaVuSans-Bold"/>
          <w:b/>
          <w:bCs/>
          <w:color w:val="000000"/>
          <w:sz w:val="26"/>
          <w:szCs w:val="26"/>
        </w:rPr>
      </w:pPr>
      <w:r>
        <w:rPr>
          <w:rFonts w:ascii="DejaVuSans-Bold" w:hAnsi="DejaVuSans-Bold" w:cs="DejaVuSans-Bold"/>
          <w:b/>
          <w:bCs/>
          <w:color w:val="000000"/>
          <w:sz w:val="26"/>
          <w:szCs w:val="26"/>
        </w:rPr>
        <w:t>Ejercicio 50</w:t>
      </w:r>
    </w:p>
    <w:p w14:paraId="07541250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Una empresa de carteler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í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a nos ha encargado un programa para realizar uno de</w:t>
      </w:r>
    </w:p>
    <w:p w14:paraId="3F4F36DE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sus dise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ñ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os. Debido a los acontecimientos que han tenido lugar en Catalu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ñ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a</w:t>
      </w:r>
    </w:p>
    <w:p w14:paraId="5CF8B824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durante el 2018, han recibido muchos pedidos del cartel que muestra el n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ú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mero</w:t>
      </w:r>
    </w:p>
    <w:p w14:paraId="4CBD2095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155. Realiza un programa que pinte el n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ú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mero 155 mediante asteriscos. Al</w:t>
      </w:r>
    </w:p>
    <w:p w14:paraId="0E97D65D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usuario se le pedir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á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n dos datos, la altura del cartel y el n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ú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mero de espacios</w:t>
      </w:r>
    </w:p>
    <w:p w14:paraId="72076647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que habr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á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 xml:space="preserve"> entre los n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ú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meros. La altura m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í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nima es 5. La anchura de los n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ú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meros</w:t>
      </w:r>
    </w:p>
    <w:p w14:paraId="20EBB059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siempre es la misma. La parte superior de los cincos tambi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é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n es siempre igual.</w:t>
      </w:r>
    </w:p>
    <w:p w14:paraId="0CD9183B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La parte inferior del 5 s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í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 xml:space="preserve"> que var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í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a en funci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ó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n de la altura.</w:t>
      </w:r>
    </w:p>
    <w:p w14:paraId="7F83575C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2"/>
          <w:szCs w:val="22"/>
        </w:rPr>
      </w:pPr>
      <w:r>
        <w:rPr>
          <w:rFonts w:ascii="DejaVuSans" w:eastAsia="DejaVuSans" w:hAnsi="DejaVuSans-Bold" w:cs="DejaVuSans"/>
          <w:color w:val="000000"/>
          <w:sz w:val="22"/>
          <w:szCs w:val="22"/>
        </w:rPr>
        <w:t>Ejemplo 1:</w:t>
      </w:r>
    </w:p>
    <w:p w14:paraId="6CBB7302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2"/>
          <w:szCs w:val="22"/>
        </w:rPr>
      </w:pPr>
      <w:r>
        <w:rPr>
          <w:rFonts w:ascii="DejaVuSans" w:eastAsia="DejaVuSans" w:hAnsi="DejaVuSans-Bold" w:cs="DejaVuSans"/>
          <w:color w:val="000000"/>
          <w:sz w:val="22"/>
          <w:szCs w:val="22"/>
        </w:rPr>
        <w:t>Introduzca la altura (5 como m</w:t>
      </w:r>
      <w:r>
        <w:rPr>
          <w:rFonts w:ascii="DejaVuSans" w:eastAsia="DejaVuSans" w:hAnsi="DejaVuSans-Bold" w:cs="DejaVuSans" w:hint="eastAsia"/>
          <w:color w:val="000000"/>
          <w:sz w:val="22"/>
          <w:szCs w:val="22"/>
        </w:rPr>
        <w:t>í</w:t>
      </w:r>
      <w:r>
        <w:rPr>
          <w:rFonts w:ascii="DejaVuSans" w:eastAsia="DejaVuSans" w:hAnsi="DejaVuSans-Bold" w:cs="DejaVuSans"/>
          <w:color w:val="000000"/>
          <w:sz w:val="22"/>
          <w:szCs w:val="22"/>
        </w:rPr>
        <w:t>nimo): 5 Introduzca el n</w:t>
      </w:r>
      <w:r>
        <w:rPr>
          <w:rFonts w:ascii="DejaVuSans" w:eastAsia="DejaVuSans" w:hAnsi="DejaVuSans-Bold" w:cs="DejaVuSans" w:hint="eastAsia"/>
          <w:color w:val="000000"/>
          <w:sz w:val="22"/>
          <w:szCs w:val="22"/>
        </w:rPr>
        <w:t>ú</w:t>
      </w:r>
      <w:r>
        <w:rPr>
          <w:rFonts w:ascii="DejaVuSans" w:eastAsia="DejaVuSans" w:hAnsi="DejaVuSans-Bold" w:cs="DejaVuSans"/>
          <w:color w:val="000000"/>
          <w:sz w:val="22"/>
          <w:szCs w:val="22"/>
        </w:rPr>
        <w:t>mero de</w:t>
      </w:r>
    </w:p>
    <w:p w14:paraId="6E38070A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2"/>
          <w:szCs w:val="22"/>
        </w:rPr>
      </w:pPr>
      <w:r>
        <w:rPr>
          <w:rFonts w:ascii="DejaVuSans" w:eastAsia="DejaVuSans" w:hAnsi="DejaVuSans-Bold" w:cs="DejaVuSans"/>
          <w:color w:val="000000"/>
          <w:sz w:val="22"/>
          <w:szCs w:val="22"/>
        </w:rPr>
        <w:t>espacios entre los n</w:t>
      </w:r>
      <w:r>
        <w:rPr>
          <w:rFonts w:ascii="DejaVuSans" w:eastAsia="DejaVuSans" w:hAnsi="DejaVuSans-Bold" w:cs="DejaVuSans" w:hint="eastAsia"/>
          <w:color w:val="000000"/>
          <w:sz w:val="22"/>
          <w:szCs w:val="22"/>
        </w:rPr>
        <w:t>ú</w:t>
      </w:r>
      <w:r>
        <w:rPr>
          <w:rFonts w:ascii="DejaVuSans" w:eastAsia="DejaVuSans" w:hAnsi="DejaVuSans-Bold" w:cs="DejaVuSans"/>
          <w:color w:val="000000"/>
          <w:sz w:val="22"/>
          <w:szCs w:val="22"/>
        </w:rPr>
        <w:t>meros (1 como m</w:t>
      </w:r>
      <w:r>
        <w:rPr>
          <w:rFonts w:ascii="DejaVuSans" w:eastAsia="DejaVuSans" w:hAnsi="DejaVuSans-Bold" w:cs="DejaVuSans" w:hint="eastAsia"/>
          <w:color w:val="000000"/>
          <w:sz w:val="22"/>
          <w:szCs w:val="22"/>
        </w:rPr>
        <w:t>í</w:t>
      </w:r>
      <w:r>
        <w:rPr>
          <w:rFonts w:ascii="DejaVuSans" w:eastAsia="DejaVuSans" w:hAnsi="DejaVuSans-Bold" w:cs="DejaVuSans"/>
          <w:color w:val="000000"/>
          <w:sz w:val="22"/>
          <w:szCs w:val="22"/>
        </w:rPr>
        <w:t>nimo): 2</w:t>
      </w:r>
    </w:p>
    <w:p w14:paraId="7672F973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* **** ****</w:t>
      </w:r>
    </w:p>
    <w:p w14:paraId="33D8A37E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* * *</w:t>
      </w:r>
    </w:p>
    <w:p w14:paraId="1904F636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* **** ****</w:t>
      </w:r>
    </w:p>
    <w:p w14:paraId="6E663C7F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* * *</w:t>
      </w:r>
    </w:p>
    <w:p w14:paraId="632BCDE5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* **** ****</w:t>
      </w:r>
    </w:p>
    <w:p w14:paraId="2286AA7A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2"/>
          <w:szCs w:val="22"/>
        </w:rPr>
      </w:pPr>
      <w:r>
        <w:rPr>
          <w:rFonts w:ascii="DejaVuSans" w:eastAsia="DejaVuSans" w:hAnsi="DejaVuSans-Bold" w:cs="DejaVuSans"/>
          <w:color w:val="000000"/>
          <w:sz w:val="22"/>
          <w:szCs w:val="22"/>
        </w:rPr>
        <w:t>Ejemplo 2:</w:t>
      </w:r>
    </w:p>
    <w:p w14:paraId="2346CD75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2"/>
          <w:szCs w:val="22"/>
        </w:rPr>
      </w:pPr>
      <w:r>
        <w:rPr>
          <w:rFonts w:ascii="DejaVuSans" w:eastAsia="DejaVuSans" w:hAnsi="DejaVuSans-Bold" w:cs="DejaVuSans"/>
          <w:color w:val="000000"/>
          <w:sz w:val="18"/>
          <w:szCs w:val="18"/>
        </w:rPr>
        <w:t xml:space="preserve">Bucles </w:t>
      </w:r>
      <w:r>
        <w:rPr>
          <w:rFonts w:ascii="DejaVuSans" w:eastAsia="DejaVuSans" w:hAnsi="DejaVuSans-Bold" w:cs="DejaVuSans"/>
          <w:color w:val="000000"/>
          <w:sz w:val="22"/>
          <w:szCs w:val="22"/>
        </w:rPr>
        <w:t>75</w:t>
      </w:r>
    </w:p>
    <w:p w14:paraId="6E44D1C0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2"/>
          <w:szCs w:val="22"/>
        </w:rPr>
      </w:pPr>
      <w:r>
        <w:rPr>
          <w:rFonts w:ascii="DejaVuSans" w:eastAsia="DejaVuSans" w:hAnsi="DejaVuSans-Bold" w:cs="DejaVuSans"/>
          <w:color w:val="000000"/>
          <w:sz w:val="22"/>
          <w:szCs w:val="22"/>
        </w:rPr>
        <w:t>Introduzca la altura (5 como m</w:t>
      </w:r>
      <w:r>
        <w:rPr>
          <w:rFonts w:ascii="DejaVuSans" w:eastAsia="DejaVuSans" w:hAnsi="DejaVuSans-Bold" w:cs="DejaVuSans" w:hint="eastAsia"/>
          <w:color w:val="000000"/>
          <w:sz w:val="22"/>
          <w:szCs w:val="22"/>
        </w:rPr>
        <w:t>í</w:t>
      </w:r>
      <w:r>
        <w:rPr>
          <w:rFonts w:ascii="DejaVuSans" w:eastAsia="DejaVuSans" w:hAnsi="DejaVuSans-Bold" w:cs="DejaVuSans"/>
          <w:color w:val="000000"/>
          <w:sz w:val="22"/>
          <w:szCs w:val="22"/>
        </w:rPr>
        <w:t>nimo): 7 Introduzca el n</w:t>
      </w:r>
      <w:r>
        <w:rPr>
          <w:rFonts w:ascii="DejaVuSans" w:eastAsia="DejaVuSans" w:hAnsi="DejaVuSans-Bold" w:cs="DejaVuSans" w:hint="eastAsia"/>
          <w:color w:val="000000"/>
          <w:sz w:val="22"/>
          <w:szCs w:val="22"/>
        </w:rPr>
        <w:t>ú</w:t>
      </w:r>
      <w:r>
        <w:rPr>
          <w:rFonts w:ascii="DejaVuSans" w:eastAsia="DejaVuSans" w:hAnsi="DejaVuSans-Bold" w:cs="DejaVuSans"/>
          <w:color w:val="000000"/>
          <w:sz w:val="22"/>
          <w:szCs w:val="22"/>
        </w:rPr>
        <w:t>mero de</w:t>
      </w:r>
    </w:p>
    <w:p w14:paraId="612FA131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2"/>
          <w:szCs w:val="22"/>
        </w:rPr>
      </w:pPr>
      <w:r>
        <w:rPr>
          <w:rFonts w:ascii="DejaVuSans" w:eastAsia="DejaVuSans" w:hAnsi="DejaVuSans-Bold" w:cs="DejaVuSans"/>
          <w:color w:val="000000"/>
          <w:sz w:val="22"/>
          <w:szCs w:val="22"/>
        </w:rPr>
        <w:t>espacios entre los n</w:t>
      </w:r>
      <w:r>
        <w:rPr>
          <w:rFonts w:ascii="DejaVuSans" w:eastAsia="DejaVuSans" w:hAnsi="DejaVuSans-Bold" w:cs="DejaVuSans" w:hint="eastAsia"/>
          <w:color w:val="000000"/>
          <w:sz w:val="22"/>
          <w:szCs w:val="22"/>
        </w:rPr>
        <w:t>ú</w:t>
      </w:r>
      <w:r>
        <w:rPr>
          <w:rFonts w:ascii="DejaVuSans" w:eastAsia="DejaVuSans" w:hAnsi="DejaVuSans-Bold" w:cs="DejaVuSans"/>
          <w:color w:val="000000"/>
          <w:sz w:val="22"/>
          <w:szCs w:val="22"/>
        </w:rPr>
        <w:t>meros (1 como m</w:t>
      </w:r>
      <w:r>
        <w:rPr>
          <w:rFonts w:ascii="DejaVuSans" w:eastAsia="DejaVuSans" w:hAnsi="DejaVuSans-Bold" w:cs="DejaVuSans" w:hint="eastAsia"/>
          <w:color w:val="000000"/>
          <w:sz w:val="22"/>
          <w:szCs w:val="22"/>
        </w:rPr>
        <w:t>í</w:t>
      </w:r>
      <w:r>
        <w:rPr>
          <w:rFonts w:ascii="DejaVuSans" w:eastAsia="DejaVuSans" w:hAnsi="DejaVuSans-Bold" w:cs="DejaVuSans"/>
          <w:color w:val="000000"/>
          <w:sz w:val="22"/>
          <w:szCs w:val="22"/>
        </w:rPr>
        <w:t>nimo): 3</w:t>
      </w:r>
    </w:p>
    <w:p w14:paraId="7B47CB1C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* **** ****</w:t>
      </w:r>
    </w:p>
    <w:p w14:paraId="0C47EA1C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* * *</w:t>
      </w:r>
    </w:p>
    <w:p w14:paraId="3DECEE3E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* **** ****</w:t>
      </w:r>
    </w:p>
    <w:p w14:paraId="457C9199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lastRenderedPageBreak/>
        <w:t>* * *</w:t>
      </w:r>
    </w:p>
    <w:p w14:paraId="56EA6296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* * *</w:t>
      </w:r>
    </w:p>
    <w:p w14:paraId="78D503AF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* * *</w:t>
      </w:r>
    </w:p>
    <w:p w14:paraId="1EFB3FB2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* **** ****</w:t>
      </w:r>
    </w:p>
    <w:p w14:paraId="27C75187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2"/>
          <w:szCs w:val="22"/>
        </w:rPr>
      </w:pPr>
      <w:r>
        <w:rPr>
          <w:rFonts w:ascii="DejaVuSans" w:eastAsia="DejaVuSans" w:hAnsi="DejaVuSans-Bold" w:cs="DejaVuSans"/>
          <w:color w:val="000000"/>
          <w:sz w:val="22"/>
          <w:szCs w:val="22"/>
        </w:rPr>
        <w:t>Ejemplo 3:</w:t>
      </w:r>
    </w:p>
    <w:p w14:paraId="248F74EC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2"/>
          <w:szCs w:val="22"/>
        </w:rPr>
      </w:pPr>
      <w:r>
        <w:rPr>
          <w:rFonts w:ascii="DejaVuSans" w:eastAsia="DejaVuSans" w:hAnsi="DejaVuSans-Bold" w:cs="DejaVuSans"/>
          <w:color w:val="000000"/>
          <w:sz w:val="22"/>
          <w:szCs w:val="22"/>
        </w:rPr>
        <w:t>Introduzca la altura (5 como m</w:t>
      </w:r>
      <w:r>
        <w:rPr>
          <w:rFonts w:ascii="DejaVuSans" w:eastAsia="DejaVuSans" w:hAnsi="DejaVuSans-Bold" w:cs="DejaVuSans" w:hint="eastAsia"/>
          <w:color w:val="000000"/>
          <w:sz w:val="22"/>
          <w:szCs w:val="22"/>
        </w:rPr>
        <w:t>í</w:t>
      </w:r>
      <w:r>
        <w:rPr>
          <w:rFonts w:ascii="DejaVuSans" w:eastAsia="DejaVuSans" w:hAnsi="DejaVuSans-Bold" w:cs="DejaVuSans"/>
          <w:color w:val="000000"/>
          <w:sz w:val="22"/>
          <w:szCs w:val="22"/>
        </w:rPr>
        <w:t>nimo): 6 Introduzca el n</w:t>
      </w:r>
      <w:r>
        <w:rPr>
          <w:rFonts w:ascii="DejaVuSans" w:eastAsia="DejaVuSans" w:hAnsi="DejaVuSans-Bold" w:cs="DejaVuSans" w:hint="eastAsia"/>
          <w:color w:val="000000"/>
          <w:sz w:val="22"/>
          <w:szCs w:val="22"/>
        </w:rPr>
        <w:t>ú</w:t>
      </w:r>
      <w:r>
        <w:rPr>
          <w:rFonts w:ascii="DejaVuSans" w:eastAsia="DejaVuSans" w:hAnsi="DejaVuSans-Bold" w:cs="DejaVuSans"/>
          <w:color w:val="000000"/>
          <w:sz w:val="22"/>
          <w:szCs w:val="22"/>
        </w:rPr>
        <w:t>mero de</w:t>
      </w:r>
    </w:p>
    <w:p w14:paraId="2E854326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2"/>
          <w:szCs w:val="22"/>
        </w:rPr>
      </w:pPr>
      <w:r>
        <w:rPr>
          <w:rFonts w:ascii="DejaVuSans" w:eastAsia="DejaVuSans" w:hAnsi="DejaVuSans-Bold" w:cs="DejaVuSans"/>
          <w:color w:val="000000"/>
          <w:sz w:val="22"/>
          <w:szCs w:val="22"/>
        </w:rPr>
        <w:t>espacios entre los n</w:t>
      </w:r>
      <w:r>
        <w:rPr>
          <w:rFonts w:ascii="DejaVuSans" w:eastAsia="DejaVuSans" w:hAnsi="DejaVuSans-Bold" w:cs="DejaVuSans" w:hint="eastAsia"/>
          <w:color w:val="000000"/>
          <w:sz w:val="22"/>
          <w:szCs w:val="22"/>
        </w:rPr>
        <w:t>ú</w:t>
      </w:r>
      <w:r>
        <w:rPr>
          <w:rFonts w:ascii="DejaVuSans" w:eastAsia="DejaVuSans" w:hAnsi="DejaVuSans-Bold" w:cs="DejaVuSans"/>
          <w:color w:val="000000"/>
          <w:sz w:val="22"/>
          <w:szCs w:val="22"/>
        </w:rPr>
        <w:t>meros (1 como m</w:t>
      </w:r>
      <w:r>
        <w:rPr>
          <w:rFonts w:ascii="DejaVuSans" w:eastAsia="DejaVuSans" w:hAnsi="DejaVuSans-Bold" w:cs="DejaVuSans" w:hint="eastAsia"/>
          <w:color w:val="000000"/>
          <w:sz w:val="22"/>
          <w:szCs w:val="22"/>
        </w:rPr>
        <w:t>í</w:t>
      </w:r>
      <w:r>
        <w:rPr>
          <w:rFonts w:ascii="DejaVuSans" w:eastAsia="DejaVuSans" w:hAnsi="DejaVuSans-Bold" w:cs="DejaVuSans"/>
          <w:color w:val="000000"/>
          <w:sz w:val="22"/>
          <w:szCs w:val="22"/>
        </w:rPr>
        <w:t>nimo): 1</w:t>
      </w:r>
    </w:p>
    <w:p w14:paraId="496DD23C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* **** ****</w:t>
      </w:r>
    </w:p>
    <w:p w14:paraId="152721F0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* * *</w:t>
      </w:r>
    </w:p>
    <w:p w14:paraId="194DBB5F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* **** ****</w:t>
      </w:r>
    </w:p>
    <w:p w14:paraId="5619F46A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* * *</w:t>
      </w:r>
    </w:p>
    <w:p w14:paraId="3CC27C98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* * *</w:t>
      </w:r>
    </w:p>
    <w:p w14:paraId="0C32B740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* **** ****</w:t>
      </w:r>
    </w:p>
    <w:p w14:paraId="10ACD889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-Bold" w:hAnsi="DejaVuSans-Bold" w:cs="DejaVuSans-Bold"/>
          <w:b/>
          <w:bCs/>
          <w:color w:val="000000"/>
          <w:sz w:val="26"/>
          <w:szCs w:val="26"/>
        </w:rPr>
      </w:pPr>
      <w:r>
        <w:rPr>
          <w:rFonts w:ascii="DejaVuSans-Bold" w:hAnsi="DejaVuSans-Bold" w:cs="DejaVuSans-Bold"/>
          <w:b/>
          <w:bCs/>
          <w:color w:val="000000"/>
          <w:sz w:val="26"/>
          <w:szCs w:val="26"/>
        </w:rPr>
        <w:t>Ejercicio 51</w:t>
      </w:r>
    </w:p>
    <w:p w14:paraId="51FBC1C8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El gusano num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é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rico se come los d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í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gitos con forma de rosquilla, o sea, el 0 y el 8</w:t>
      </w:r>
    </w:p>
    <w:p w14:paraId="4245F078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(todos los que encuentre). Realiza un programa que muestre un n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ú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mero antes</w:t>
      </w:r>
    </w:p>
    <w:p w14:paraId="10270B21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y despu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é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s de haber sido comido por el gusano. Si el animalito no se ha comido</w:t>
      </w:r>
    </w:p>
    <w:p w14:paraId="44E2BB2B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ning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ú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n d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í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gito, el programa debe indicarlo.</w:t>
      </w:r>
    </w:p>
    <w:p w14:paraId="493333B7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Ejemplo 1:</w:t>
      </w:r>
    </w:p>
    <w:p w14:paraId="4C53DE2E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Introduzca un número entero (mayor que cero): 51803458</w:t>
      </w:r>
    </w:p>
    <w:p w14:paraId="487F575D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Después de haber sido comido por el gusano numérico se queda en 51345</w:t>
      </w:r>
    </w:p>
    <w:p w14:paraId="58475DA8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Ejemplo 2:</w:t>
      </w:r>
    </w:p>
    <w:p w14:paraId="44E0CBD3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Introduzca un número entero (mayor que cero): 29614</w:t>
      </w:r>
    </w:p>
    <w:p w14:paraId="7EF836AA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El gusano numérico no se ha comido ningún dígito.</w:t>
      </w:r>
    </w:p>
    <w:p w14:paraId="13560FDF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-Bold" w:hAnsi="DejaVuSans-Bold" w:cs="DejaVuSans-Bold"/>
          <w:b/>
          <w:bCs/>
          <w:color w:val="000000"/>
          <w:sz w:val="26"/>
          <w:szCs w:val="26"/>
        </w:rPr>
      </w:pPr>
      <w:r>
        <w:rPr>
          <w:rFonts w:ascii="DejaVuSans-Bold" w:hAnsi="DejaVuSans-Bold" w:cs="DejaVuSans-Bold"/>
          <w:b/>
          <w:bCs/>
          <w:color w:val="000000"/>
          <w:sz w:val="26"/>
          <w:szCs w:val="26"/>
        </w:rPr>
        <w:t>Ejercicio 52</w:t>
      </w:r>
    </w:p>
    <w:p w14:paraId="67AB9814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Realiza un programa que sea capaz de desplazar todos los d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í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gitos de un n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ú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mero</w:t>
      </w:r>
    </w:p>
    <w:p w14:paraId="3CF62EB4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de derecha a izquierda una posici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ó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n. El d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í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gito de m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á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s a la izquierda, pasar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í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a a</w:t>
      </w:r>
    </w:p>
    <w:p w14:paraId="4B6A7765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dar la vuelta y se colocar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í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a a la derecha. Si el n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ú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mero tiene un solo d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í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gito, se</w:t>
      </w:r>
    </w:p>
    <w:p w14:paraId="4E734CE2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queda igual.</w:t>
      </w:r>
    </w:p>
    <w:p w14:paraId="38596939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2"/>
          <w:szCs w:val="22"/>
        </w:rPr>
      </w:pPr>
      <w:r>
        <w:rPr>
          <w:rFonts w:ascii="DejaVuSans" w:eastAsia="DejaVuSans" w:hAnsi="DejaVuSans-Bold" w:cs="DejaVuSans"/>
          <w:color w:val="000000"/>
          <w:sz w:val="18"/>
          <w:szCs w:val="18"/>
        </w:rPr>
        <w:t xml:space="preserve">Bucles </w:t>
      </w:r>
      <w:r>
        <w:rPr>
          <w:rFonts w:ascii="DejaVuSans" w:eastAsia="DejaVuSans" w:hAnsi="DejaVuSans-Bold" w:cs="DejaVuSans"/>
          <w:color w:val="000000"/>
          <w:sz w:val="22"/>
          <w:szCs w:val="22"/>
        </w:rPr>
        <w:t>76</w:t>
      </w:r>
    </w:p>
    <w:p w14:paraId="5926717E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2"/>
          <w:szCs w:val="22"/>
        </w:rPr>
      </w:pPr>
      <w:r>
        <w:rPr>
          <w:rFonts w:ascii="DejaVuSans" w:eastAsia="DejaVuSans" w:hAnsi="DejaVuSans-Bold" w:cs="DejaVuSans"/>
          <w:color w:val="000000"/>
          <w:sz w:val="22"/>
          <w:szCs w:val="22"/>
        </w:rPr>
        <w:t>Ejemplo 1:</w:t>
      </w:r>
    </w:p>
    <w:p w14:paraId="32DCDB0C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Introduzca un número: 609831</w:t>
      </w:r>
    </w:p>
    <w:p w14:paraId="5DCC20E4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El número resultado es 98316</w:t>
      </w:r>
    </w:p>
    <w:p w14:paraId="7B16BA3E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2"/>
          <w:szCs w:val="22"/>
        </w:rPr>
      </w:pPr>
      <w:r>
        <w:rPr>
          <w:rFonts w:ascii="DejaVuSans" w:eastAsia="DejaVuSans" w:hAnsi="DejaVuSans-Bold" w:cs="DejaVuSans"/>
          <w:color w:val="000000"/>
          <w:sz w:val="22"/>
          <w:szCs w:val="22"/>
        </w:rPr>
        <w:t>Ejemplo 2:</w:t>
      </w:r>
    </w:p>
    <w:p w14:paraId="31F3E08C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Introduzca un número: 78201345</w:t>
      </w:r>
    </w:p>
    <w:p w14:paraId="73FA36CB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El número resultado es 82013457</w:t>
      </w:r>
    </w:p>
    <w:p w14:paraId="61150514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2"/>
          <w:szCs w:val="22"/>
        </w:rPr>
      </w:pPr>
      <w:r>
        <w:rPr>
          <w:rFonts w:ascii="DejaVuSans" w:eastAsia="DejaVuSans" w:hAnsi="DejaVuSans-Bold" w:cs="DejaVuSans"/>
          <w:color w:val="000000"/>
          <w:sz w:val="22"/>
          <w:szCs w:val="22"/>
        </w:rPr>
        <w:t>Ejemplo 3:</w:t>
      </w:r>
    </w:p>
    <w:p w14:paraId="7E70A980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Introduzca un número: 24</w:t>
      </w:r>
    </w:p>
    <w:p w14:paraId="4323A084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El número resultado es 42</w:t>
      </w:r>
    </w:p>
    <w:p w14:paraId="48D1BC19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2"/>
          <w:szCs w:val="22"/>
        </w:rPr>
      </w:pPr>
      <w:r>
        <w:rPr>
          <w:rFonts w:ascii="DejaVuSans" w:eastAsia="DejaVuSans" w:hAnsi="DejaVuSans-Bold" w:cs="DejaVuSans"/>
          <w:color w:val="000000"/>
          <w:sz w:val="22"/>
          <w:szCs w:val="22"/>
        </w:rPr>
        <w:t>Ejemplo 4:</w:t>
      </w:r>
    </w:p>
    <w:p w14:paraId="3129E43F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Introduzca un número: 8</w:t>
      </w:r>
    </w:p>
    <w:p w14:paraId="2F262492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El número resultado es 8</w:t>
      </w:r>
    </w:p>
    <w:p w14:paraId="6555CD27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-Bold" w:hAnsi="DejaVuSans-Bold" w:cs="DejaVuSans-Bold"/>
          <w:b/>
          <w:bCs/>
          <w:color w:val="000000"/>
          <w:sz w:val="26"/>
          <w:szCs w:val="26"/>
        </w:rPr>
      </w:pPr>
      <w:r>
        <w:rPr>
          <w:rFonts w:ascii="DejaVuSans-Bold" w:hAnsi="DejaVuSans-Bold" w:cs="DejaVuSans-Bold"/>
          <w:b/>
          <w:bCs/>
          <w:color w:val="000000"/>
          <w:sz w:val="26"/>
          <w:szCs w:val="26"/>
        </w:rPr>
        <w:t>Ejercicio 53</w:t>
      </w:r>
    </w:p>
    <w:p w14:paraId="27AC4263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Realiza un programa que pinte un tri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á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ngulo relleno tal como se muestra en los</w:t>
      </w:r>
    </w:p>
    <w:p w14:paraId="167B950D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ejemplos. El usuario debe introducir la altura de la figura.</w:t>
      </w:r>
    </w:p>
    <w:p w14:paraId="1E11D955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2"/>
          <w:szCs w:val="22"/>
        </w:rPr>
      </w:pPr>
      <w:r>
        <w:rPr>
          <w:rFonts w:ascii="DejaVuSans" w:eastAsia="DejaVuSans" w:hAnsi="DejaVuSans-Bold" w:cs="DejaVuSans"/>
          <w:color w:val="000000"/>
          <w:sz w:val="22"/>
          <w:szCs w:val="22"/>
        </w:rPr>
        <w:t>Ejemplo 1:</w:t>
      </w:r>
    </w:p>
    <w:p w14:paraId="2DCB61E7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Introduzca la altura de la figura: 8</w:t>
      </w:r>
    </w:p>
    <w:p w14:paraId="6E77B474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********</w:t>
      </w:r>
    </w:p>
    <w:p w14:paraId="0152C8AB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*******</w:t>
      </w:r>
    </w:p>
    <w:p w14:paraId="5FE90BC8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******</w:t>
      </w:r>
    </w:p>
    <w:p w14:paraId="0A75D253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*****</w:t>
      </w:r>
    </w:p>
    <w:p w14:paraId="651270D9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lastRenderedPageBreak/>
        <w:t>****</w:t>
      </w:r>
    </w:p>
    <w:p w14:paraId="0F80259A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***</w:t>
      </w:r>
    </w:p>
    <w:p w14:paraId="422F4695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**</w:t>
      </w:r>
    </w:p>
    <w:p w14:paraId="2AB3A077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*</w:t>
      </w:r>
    </w:p>
    <w:p w14:paraId="481FC302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2"/>
          <w:szCs w:val="22"/>
        </w:rPr>
      </w:pPr>
      <w:r>
        <w:rPr>
          <w:rFonts w:ascii="DejaVuSans" w:eastAsia="DejaVuSans" w:hAnsi="DejaVuSans-Bold" w:cs="DejaVuSans"/>
          <w:color w:val="000000"/>
          <w:sz w:val="22"/>
          <w:szCs w:val="22"/>
        </w:rPr>
        <w:t>Ejemplo 2:</w:t>
      </w:r>
    </w:p>
    <w:p w14:paraId="0588EC09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Introduzca la altura de la figura: 5</w:t>
      </w:r>
    </w:p>
    <w:p w14:paraId="70D3D39B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*****</w:t>
      </w:r>
    </w:p>
    <w:p w14:paraId="0969E64F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****</w:t>
      </w:r>
    </w:p>
    <w:p w14:paraId="3EB5280F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***</w:t>
      </w:r>
    </w:p>
    <w:p w14:paraId="46CEAC9A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**</w:t>
      </w:r>
    </w:p>
    <w:p w14:paraId="01C07208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*</w:t>
      </w:r>
    </w:p>
    <w:p w14:paraId="4EE34777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2"/>
          <w:szCs w:val="22"/>
        </w:rPr>
      </w:pPr>
      <w:r>
        <w:rPr>
          <w:rFonts w:ascii="DejaVuSans" w:eastAsia="DejaVuSans" w:hAnsi="DejaVuSans-Bold" w:cs="DejaVuSans"/>
          <w:color w:val="000000"/>
          <w:sz w:val="18"/>
          <w:szCs w:val="18"/>
        </w:rPr>
        <w:t xml:space="preserve">Bucles </w:t>
      </w:r>
      <w:r>
        <w:rPr>
          <w:rFonts w:ascii="DejaVuSans" w:eastAsia="DejaVuSans" w:hAnsi="DejaVuSans-Bold" w:cs="DejaVuSans"/>
          <w:color w:val="000000"/>
          <w:sz w:val="22"/>
          <w:szCs w:val="22"/>
        </w:rPr>
        <w:t>77</w:t>
      </w:r>
    </w:p>
    <w:p w14:paraId="003980AB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-Bold" w:hAnsi="DejaVuSans-Bold" w:cs="DejaVuSans-Bold"/>
          <w:b/>
          <w:bCs/>
          <w:color w:val="000000"/>
          <w:sz w:val="26"/>
          <w:szCs w:val="26"/>
        </w:rPr>
      </w:pPr>
      <w:r>
        <w:rPr>
          <w:rFonts w:ascii="DejaVuSans-Bold" w:hAnsi="DejaVuSans-Bold" w:cs="DejaVuSans-Bold"/>
          <w:b/>
          <w:bCs/>
          <w:color w:val="000000"/>
          <w:sz w:val="26"/>
          <w:szCs w:val="26"/>
        </w:rPr>
        <w:t>Ejercicio 54</w:t>
      </w:r>
    </w:p>
    <w:p w14:paraId="3909E1D5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Realiza un programa que pinte un tri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á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ngulo hueco tal como se muestra en los</w:t>
      </w:r>
    </w:p>
    <w:p w14:paraId="4B298DAF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ejemplos. El usuario debe introducir la altura de la figura.</w:t>
      </w:r>
    </w:p>
    <w:p w14:paraId="142D4A9E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2"/>
          <w:szCs w:val="22"/>
        </w:rPr>
      </w:pPr>
      <w:r>
        <w:rPr>
          <w:rFonts w:ascii="DejaVuSans" w:eastAsia="DejaVuSans" w:hAnsi="DejaVuSans-Bold" w:cs="DejaVuSans"/>
          <w:color w:val="000000"/>
          <w:sz w:val="22"/>
          <w:szCs w:val="22"/>
        </w:rPr>
        <w:t>Ejemplo 1:</w:t>
      </w:r>
    </w:p>
    <w:p w14:paraId="28945349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Introduzca la altura de la figura: 8</w:t>
      </w:r>
    </w:p>
    <w:p w14:paraId="5D4BE0B9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********</w:t>
      </w:r>
    </w:p>
    <w:p w14:paraId="42F904CE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* *</w:t>
      </w:r>
    </w:p>
    <w:p w14:paraId="663A2661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* *</w:t>
      </w:r>
    </w:p>
    <w:p w14:paraId="5FDF4562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* *</w:t>
      </w:r>
    </w:p>
    <w:p w14:paraId="13759AE5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* *</w:t>
      </w:r>
    </w:p>
    <w:p w14:paraId="21C3F1F3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* *</w:t>
      </w:r>
    </w:p>
    <w:p w14:paraId="7525B7F0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**</w:t>
      </w:r>
    </w:p>
    <w:p w14:paraId="430E6906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*</w:t>
      </w:r>
    </w:p>
    <w:p w14:paraId="1ADFE851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2"/>
          <w:szCs w:val="22"/>
        </w:rPr>
      </w:pPr>
      <w:r>
        <w:rPr>
          <w:rFonts w:ascii="DejaVuSans" w:eastAsia="DejaVuSans" w:hAnsi="DejaVuSans-Bold" w:cs="DejaVuSans"/>
          <w:color w:val="000000"/>
          <w:sz w:val="22"/>
          <w:szCs w:val="22"/>
        </w:rPr>
        <w:t>Ejemplo 2:</w:t>
      </w:r>
    </w:p>
    <w:p w14:paraId="1AE03CCD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Introduzca la altura de la figura: 5</w:t>
      </w:r>
    </w:p>
    <w:p w14:paraId="278941FE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*****</w:t>
      </w:r>
    </w:p>
    <w:p w14:paraId="57B5659E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* *</w:t>
      </w:r>
    </w:p>
    <w:p w14:paraId="65084F04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* *</w:t>
      </w:r>
    </w:p>
    <w:p w14:paraId="0ACC2685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**</w:t>
      </w:r>
    </w:p>
    <w:p w14:paraId="54EE7C87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*</w:t>
      </w:r>
    </w:p>
    <w:p w14:paraId="5C2C3A6E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-Bold" w:hAnsi="DejaVuSans-Bold" w:cs="DejaVuSans-Bold"/>
          <w:b/>
          <w:bCs/>
          <w:color w:val="000000"/>
          <w:sz w:val="26"/>
          <w:szCs w:val="26"/>
        </w:rPr>
      </w:pPr>
      <w:r>
        <w:rPr>
          <w:rFonts w:ascii="DejaVuSans-Bold" w:hAnsi="DejaVuSans-Bold" w:cs="DejaVuSans-Bold"/>
          <w:b/>
          <w:bCs/>
          <w:color w:val="000000"/>
          <w:sz w:val="26"/>
          <w:szCs w:val="26"/>
        </w:rPr>
        <w:t>Ejercicio 55</w:t>
      </w:r>
    </w:p>
    <w:p w14:paraId="27CA83AD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Realiza un programa que sea capaz de desplazar todos los d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í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gitos de un n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ú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mero</w:t>
      </w:r>
    </w:p>
    <w:p w14:paraId="1F2A450A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de izquierda a derecha una posici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ó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n. El d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í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gito de m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á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s a la derecha, pasar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í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a a</w:t>
      </w:r>
    </w:p>
    <w:p w14:paraId="33A74529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dar la vuelta y se colocar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í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a a la izquierda. Si el n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ú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mero tiene un solo d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í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gito, se</w:t>
      </w:r>
    </w:p>
    <w:p w14:paraId="3314F609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queda igual.</w:t>
      </w:r>
    </w:p>
    <w:p w14:paraId="462F7D54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2"/>
          <w:szCs w:val="22"/>
        </w:rPr>
      </w:pPr>
      <w:r>
        <w:rPr>
          <w:rFonts w:ascii="DejaVuSans" w:eastAsia="DejaVuSans" w:hAnsi="DejaVuSans-Bold" w:cs="DejaVuSans"/>
          <w:color w:val="000000"/>
          <w:sz w:val="22"/>
          <w:szCs w:val="22"/>
        </w:rPr>
        <w:t>Ejemplo 1:</w:t>
      </w:r>
    </w:p>
    <w:p w14:paraId="26E7D2FD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Introduzca un número: 609831</w:t>
      </w:r>
    </w:p>
    <w:p w14:paraId="2695F4BA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El número resultado es 160983</w:t>
      </w:r>
    </w:p>
    <w:p w14:paraId="61DA3B9D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2"/>
          <w:szCs w:val="22"/>
        </w:rPr>
      </w:pPr>
      <w:r>
        <w:rPr>
          <w:rFonts w:ascii="DejaVuSans" w:eastAsia="DejaVuSans" w:hAnsi="DejaVuSans-Bold" w:cs="DejaVuSans"/>
          <w:color w:val="000000"/>
          <w:sz w:val="22"/>
          <w:szCs w:val="22"/>
        </w:rPr>
        <w:t>Ejemplo 2:</w:t>
      </w:r>
    </w:p>
    <w:p w14:paraId="0C2DF125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Introduzca un número: 78201345</w:t>
      </w:r>
    </w:p>
    <w:p w14:paraId="5988DCA0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El número resultado es 57820134</w:t>
      </w:r>
    </w:p>
    <w:p w14:paraId="7284CB33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2"/>
          <w:szCs w:val="22"/>
        </w:rPr>
      </w:pPr>
      <w:r>
        <w:rPr>
          <w:rFonts w:ascii="DejaVuSans" w:eastAsia="DejaVuSans" w:hAnsi="DejaVuSans-Bold" w:cs="DejaVuSans"/>
          <w:color w:val="000000"/>
          <w:sz w:val="22"/>
          <w:szCs w:val="22"/>
        </w:rPr>
        <w:t>Ejemplo 3:</w:t>
      </w:r>
    </w:p>
    <w:p w14:paraId="6B746500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2"/>
          <w:szCs w:val="22"/>
        </w:rPr>
      </w:pPr>
      <w:r>
        <w:rPr>
          <w:rFonts w:ascii="DejaVuSans" w:eastAsia="DejaVuSans" w:hAnsi="DejaVuSans-Bold" w:cs="DejaVuSans"/>
          <w:color w:val="000000"/>
          <w:sz w:val="18"/>
          <w:szCs w:val="18"/>
        </w:rPr>
        <w:t xml:space="preserve">Bucles </w:t>
      </w:r>
      <w:r>
        <w:rPr>
          <w:rFonts w:ascii="DejaVuSans" w:eastAsia="DejaVuSans" w:hAnsi="DejaVuSans-Bold" w:cs="DejaVuSans"/>
          <w:color w:val="000000"/>
          <w:sz w:val="22"/>
          <w:szCs w:val="22"/>
        </w:rPr>
        <w:t>78</w:t>
      </w:r>
    </w:p>
    <w:p w14:paraId="6B53AC68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Introduzca un número: 24</w:t>
      </w:r>
    </w:p>
    <w:p w14:paraId="0409F1EB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El número resultado es 42</w:t>
      </w:r>
    </w:p>
    <w:p w14:paraId="0C9279A6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2"/>
          <w:szCs w:val="22"/>
        </w:rPr>
      </w:pPr>
      <w:r>
        <w:rPr>
          <w:rFonts w:ascii="DejaVuSans" w:eastAsia="DejaVuSans" w:hAnsi="DejaVuSans-Bold" w:cs="DejaVuSans"/>
          <w:color w:val="000000"/>
          <w:sz w:val="22"/>
          <w:szCs w:val="22"/>
        </w:rPr>
        <w:t>Ejemplo 4:</w:t>
      </w:r>
    </w:p>
    <w:p w14:paraId="6A518E66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Introduzca un número: 8</w:t>
      </w:r>
    </w:p>
    <w:p w14:paraId="55D0C8A1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El número resultado es 8</w:t>
      </w:r>
    </w:p>
    <w:p w14:paraId="45AD9FB4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-Bold" w:hAnsi="DejaVuSans-Bold" w:cs="DejaVuSans-Bold"/>
          <w:b/>
          <w:bCs/>
          <w:color w:val="000000"/>
          <w:sz w:val="26"/>
          <w:szCs w:val="26"/>
        </w:rPr>
      </w:pPr>
      <w:r>
        <w:rPr>
          <w:rFonts w:ascii="DejaVuSans-Bold" w:hAnsi="DejaVuSans-Bold" w:cs="DejaVuSans-Bold"/>
          <w:b/>
          <w:bCs/>
          <w:color w:val="000000"/>
          <w:sz w:val="26"/>
          <w:szCs w:val="26"/>
        </w:rPr>
        <w:t>Ejercicio 56</w:t>
      </w:r>
    </w:p>
    <w:p w14:paraId="30D4A6B7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Realiza un programa que pinte un tri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á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ngulo relleno tal como se muestra en los</w:t>
      </w:r>
    </w:p>
    <w:p w14:paraId="690C8AA7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ejemplos. El usuario debe introducir la altura de la figura.</w:t>
      </w:r>
    </w:p>
    <w:p w14:paraId="21301025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2"/>
          <w:szCs w:val="22"/>
        </w:rPr>
      </w:pPr>
      <w:r>
        <w:rPr>
          <w:rFonts w:ascii="DejaVuSans" w:eastAsia="DejaVuSans" w:hAnsi="DejaVuSans-Bold" w:cs="DejaVuSans"/>
          <w:color w:val="000000"/>
          <w:sz w:val="22"/>
          <w:szCs w:val="22"/>
        </w:rPr>
        <w:lastRenderedPageBreak/>
        <w:t>Ejemplo 1:</w:t>
      </w:r>
    </w:p>
    <w:p w14:paraId="4BE82F5C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Introduzca la altura de la figura: 8</w:t>
      </w:r>
    </w:p>
    <w:p w14:paraId="256DC70C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********</w:t>
      </w:r>
    </w:p>
    <w:p w14:paraId="7F79DD0A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*******</w:t>
      </w:r>
    </w:p>
    <w:p w14:paraId="0121C5FE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******</w:t>
      </w:r>
    </w:p>
    <w:p w14:paraId="07B55068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*****</w:t>
      </w:r>
    </w:p>
    <w:p w14:paraId="51DA62EC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****</w:t>
      </w:r>
    </w:p>
    <w:p w14:paraId="4211E578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***</w:t>
      </w:r>
    </w:p>
    <w:p w14:paraId="439CF3C7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**</w:t>
      </w:r>
    </w:p>
    <w:p w14:paraId="7740E232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*</w:t>
      </w:r>
    </w:p>
    <w:p w14:paraId="0F328E41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2"/>
          <w:szCs w:val="22"/>
        </w:rPr>
      </w:pPr>
      <w:r>
        <w:rPr>
          <w:rFonts w:ascii="DejaVuSans" w:eastAsia="DejaVuSans" w:hAnsi="DejaVuSans-Bold" w:cs="DejaVuSans"/>
          <w:color w:val="000000"/>
          <w:sz w:val="22"/>
          <w:szCs w:val="22"/>
        </w:rPr>
        <w:t>Ejemplo 2:</w:t>
      </w:r>
    </w:p>
    <w:p w14:paraId="21881148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Introduzca la altura de la figura: 5</w:t>
      </w:r>
    </w:p>
    <w:p w14:paraId="7C0BBD70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*****</w:t>
      </w:r>
    </w:p>
    <w:p w14:paraId="696F5A0F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****</w:t>
      </w:r>
    </w:p>
    <w:p w14:paraId="6FDEF2B3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***</w:t>
      </w:r>
    </w:p>
    <w:p w14:paraId="5711A387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**</w:t>
      </w:r>
    </w:p>
    <w:p w14:paraId="5ABB5E77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*</w:t>
      </w:r>
    </w:p>
    <w:p w14:paraId="6123CEB3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-Bold" w:hAnsi="DejaVuSans-Bold" w:cs="DejaVuSans-Bold"/>
          <w:b/>
          <w:bCs/>
          <w:color w:val="000000"/>
          <w:sz w:val="26"/>
          <w:szCs w:val="26"/>
        </w:rPr>
      </w:pPr>
      <w:r>
        <w:rPr>
          <w:rFonts w:ascii="DejaVuSans-Bold" w:hAnsi="DejaVuSans-Bold" w:cs="DejaVuSans-Bold"/>
          <w:b/>
          <w:bCs/>
          <w:color w:val="000000"/>
          <w:sz w:val="26"/>
          <w:szCs w:val="26"/>
        </w:rPr>
        <w:t>Ejercicio 57</w:t>
      </w:r>
    </w:p>
    <w:p w14:paraId="35BD9034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Realiza un programa que pinte un tri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á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ngulo hueco tal como se muestra en los</w:t>
      </w:r>
    </w:p>
    <w:p w14:paraId="4451F94D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ejemplos. El usuario debe introducir la altura de la figura.</w:t>
      </w:r>
    </w:p>
    <w:p w14:paraId="17D5D3B8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2"/>
          <w:szCs w:val="22"/>
        </w:rPr>
      </w:pPr>
      <w:r>
        <w:rPr>
          <w:rFonts w:ascii="DejaVuSans" w:eastAsia="DejaVuSans" w:hAnsi="DejaVuSans-Bold" w:cs="DejaVuSans"/>
          <w:color w:val="000000"/>
          <w:sz w:val="22"/>
          <w:szCs w:val="22"/>
        </w:rPr>
        <w:t>Ejemplo 1:</w:t>
      </w:r>
    </w:p>
    <w:p w14:paraId="0127FE08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2"/>
          <w:szCs w:val="22"/>
        </w:rPr>
      </w:pPr>
      <w:r>
        <w:rPr>
          <w:rFonts w:ascii="DejaVuSans" w:eastAsia="DejaVuSans" w:hAnsi="DejaVuSans-Bold" w:cs="DejaVuSans"/>
          <w:color w:val="000000"/>
          <w:sz w:val="18"/>
          <w:szCs w:val="18"/>
        </w:rPr>
        <w:t xml:space="preserve">Bucles </w:t>
      </w:r>
      <w:r>
        <w:rPr>
          <w:rFonts w:ascii="DejaVuSans" w:eastAsia="DejaVuSans" w:hAnsi="DejaVuSans-Bold" w:cs="DejaVuSans"/>
          <w:color w:val="000000"/>
          <w:sz w:val="22"/>
          <w:szCs w:val="22"/>
        </w:rPr>
        <w:t>79</w:t>
      </w:r>
    </w:p>
    <w:p w14:paraId="7649379E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Introduzca la altura de la figura: 8</w:t>
      </w:r>
    </w:p>
    <w:p w14:paraId="71E7A9DF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********</w:t>
      </w:r>
    </w:p>
    <w:p w14:paraId="5F6CD6F5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* *</w:t>
      </w:r>
    </w:p>
    <w:p w14:paraId="6D7F5416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* *</w:t>
      </w:r>
    </w:p>
    <w:p w14:paraId="48C9BD16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* *</w:t>
      </w:r>
    </w:p>
    <w:p w14:paraId="7E67E0CF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* *</w:t>
      </w:r>
    </w:p>
    <w:p w14:paraId="72287403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* *</w:t>
      </w:r>
    </w:p>
    <w:p w14:paraId="14F77906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**</w:t>
      </w:r>
    </w:p>
    <w:p w14:paraId="74EA9E3D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*</w:t>
      </w:r>
    </w:p>
    <w:p w14:paraId="67C579CD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2"/>
          <w:szCs w:val="22"/>
        </w:rPr>
      </w:pPr>
      <w:r>
        <w:rPr>
          <w:rFonts w:ascii="DejaVuSans" w:eastAsia="DejaVuSans" w:hAnsi="DejaVuSans-Bold" w:cs="DejaVuSans"/>
          <w:color w:val="000000"/>
          <w:sz w:val="22"/>
          <w:szCs w:val="22"/>
        </w:rPr>
        <w:t>Ejemplo 2:</w:t>
      </w:r>
    </w:p>
    <w:p w14:paraId="1DDEA031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Introduzca la altura de la figura: 5</w:t>
      </w:r>
    </w:p>
    <w:p w14:paraId="00B42ECD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*****</w:t>
      </w:r>
    </w:p>
    <w:p w14:paraId="1B742E64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* *</w:t>
      </w:r>
    </w:p>
    <w:p w14:paraId="5324637B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* *</w:t>
      </w:r>
    </w:p>
    <w:p w14:paraId="36095105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**</w:t>
      </w:r>
    </w:p>
    <w:p w14:paraId="1E75FB32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*</w:t>
      </w:r>
    </w:p>
    <w:p w14:paraId="2F32607E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-Bold" w:hAnsi="DejaVuSans-Bold" w:cs="DejaVuSans-Bold"/>
          <w:b/>
          <w:bCs/>
          <w:color w:val="000000"/>
          <w:sz w:val="26"/>
          <w:szCs w:val="26"/>
        </w:rPr>
      </w:pPr>
      <w:r>
        <w:rPr>
          <w:rFonts w:ascii="DejaVuSans-Bold" w:hAnsi="DejaVuSans-Bold" w:cs="DejaVuSans-Bold"/>
          <w:b/>
          <w:bCs/>
          <w:color w:val="000000"/>
          <w:sz w:val="26"/>
          <w:szCs w:val="26"/>
        </w:rPr>
        <w:t>Ejercicio 58</w:t>
      </w:r>
    </w:p>
    <w:p w14:paraId="3AAC8582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Realiza un programa que calcule la media de los d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í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gitos que contiene un n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ú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mero</w:t>
      </w:r>
    </w:p>
    <w:p w14:paraId="078AADDD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entero introducido por teclado.</w:t>
      </w:r>
    </w:p>
    <w:p w14:paraId="6E3C9E65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2"/>
          <w:szCs w:val="22"/>
        </w:rPr>
      </w:pPr>
      <w:r>
        <w:rPr>
          <w:rFonts w:ascii="DejaVuSans" w:eastAsia="DejaVuSans" w:hAnsi="DejaVuSans-Bold" w:cs="DejaVuSans"/>
          <w:color w:val="000000"/>
          <w:sz w:val="22"/>
          <w:szCs w:val="22"/>
        </w:rPr>
        <w:t>Ejemplo 1:</w:t>
      </w:r>
    </w:p>
    <w:p w14:paraId="269581DA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Introduzca un número: 609831</w:t>
      </w:r>
    </w:p>
    <w:p w14:paraId="50A35718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La media de sus dígitos es 4.5</w:t>
      </w:r>
    </w:p>
    <w:p w14:paraId="255117D3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2"/>
          <w:szCs w:val="22"/>
        </w:rPr>
      </w:pPr>
      <w:r>
        <w:rPr>
          <w:rFonts w:ascii="DejaVuSans" w:eastAsia="DejaVuSans" w:hAnsi="DejaVuSans-Bold" w:cs="DejaVuSans"/>
          <w:color w:val="000000"/>
          <w:sz w:val="22"/>
          <w:szCs w:val="22"/>
        </w:rPr>
        <w:t>Ejemplo 2:</w:t>
      </w:r>
    </w:p>
    <w:p w14:paraId="330BC6E8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Introduzca un número: 78201345</w:t>
      </w:r>
    </w:p>
    <w:p w14:paraId="65DA702C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La media de sus dígitos es 3.75</w:t>
      </w:r>
    </w:p>
    <w:p w14:paraId="080E232D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2"/>
          <w:szCs w:val="22"/>
        </w:rPr>
      </w:pPr>
      <w:r>
        <w:rPr>
          <w:rFonts w:ascii="DejaVuSans" w:eastAsia="DejaVuSans" w:hAnsi="DejaVuSans-Bold" w:cs="DejaVuSans"/>
          <w:color w:val="000000"/>
          <w:sz w:val="22"/>
          <w:szCs w:val="22"/>
        </w:rPr>
        <w:t>Ejemplo 3:</w:t>
      </w:r>
    </w:p>
    <w:p w14:paraId="21682B00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Introduzca un número: 24</w:t>
      </w:r>
    </w:p>
    <w:p w14:paraId="34465493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La media de sus dígitos es 3.0</w:t>
      </w:r>
    </w:p>
    <w:p w14:paraId="09276060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2"/>
          <w:szCs w:val="22"/>
        </w:rPr>
      </w:pPr>
      <w:r>
        <w:rPr>
          <w:rFonts w:ascii="DejaVuSans" w:eastAsia="DejaVuSans" w:hAnsi="DejaVuSans-Bold" w:cs="DejaVuSans"/>
          <w:color w:val="000000"/>
          <w:sz w:val="22"/>
          <w:szCs w:val="22"/>
        </w:rPr>
        <w:t>Ejemplo 4:</w:t>
      </w:r>
    </w:p>
    <w:p w14:paraId="46A8F59A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Introduzca un número: 8</w:t>
      </w:r>
    </w:p>
    <w:p w14:paraId="5AE2EDA9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La media de sus dígitos es 8.0</w:t>
      </w:r>
    </w:p>
    <w:p w14:paraId="4EC448A1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2"/>
          <w:szCs w:val="22"/>
        </w:rPr>
      </w:pPr>
      <w:r>
        <w:rPr>
          <w:rFonts w:ascii="DejaVuSans" w:eastAsia="DejaVuSans" w:hAnsi="DejaVuSans-Bold" w:cs="DejaVuSans"/>
          <w:color w:val="000000"/>
          <w:sz w:val="18"/>
          <w:szCs w:val="18"/>
        </w:rPr>
        <w:t xml:space="preserve">Bucles </w:t>
      </w:r>
      <w:r>
        <w:rPr>
          <w:rFonts w:ascii="DejaVuSans" w:eastAsia="DejaVuSans" w:hAnsi="DejaVuSans-Bold" w:cs="DejaVuSans"/>
          <w:color w:val="000000"/>
          <w:sz w:val="22"/>
          <w:szCs w:val="22"/>
        </w:rPr>
        <w:t>80</w:t>
      </w:r>
    </w:p>
    <w:p w14:paraId="5B233954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-Bold" w:hAnsi="DejaVuSans-Bold" w:cs="DejaVuSans-Bold"/>
          <w:b/>
          <w:bCs/>
          <w:color w:val="000000"/>
          <w:sz w:val="26"/>
          <w:szCs w:val="26"/>
        </w:rPr>
      </w:pPr>
      <w:r>
        <w:rPr>
          <w:rFonts w:ascii="DejaVuSans-Bold" w:hAnsi="DejaVuSans-Bold" w:cs="DejaVuSans-Bold"/>
          <w:b/>
          <w:bCs/>
          <w:color w:val="000000"/>
          <w:sz w:val="26"/>
          <w:szCs w:val="26"/>
        </w:rPr>
        <w:lastRenderedPageBreak/>
        <w:t>Ejercicio 59</w:t>
      </w:r>
    </w:p>
    <w:p w14:paraId="715B3A7B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 xml:space="preserve">Escribe un programa que pinte por pantalla un 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á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rbol de navidad. El usuario debe</w:t>
      </w:r>
    </w:p>
    <w:p w14:paraId="53DF8142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introducir la altura. En esa altura va incluida la estrella y el tronco. Suponemos</w:t>
      </w:r>
    </w:p>
    <w:p w14:paraId="406EB57E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que el usuario introduce una altura mayor o igual a 4.</w:t>
      </w:r>
    </w:p>
    <w:p w14:paraId="7235678E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2"/>
          <w:szCs w:val="22"/>
        </w:rPr>
      </w:pPr>
      <w:r>
        <w:rPr>
          <w:rFonts w:ascii="DejaVuSans" w:eastAsia="DejaVuSans" w:hAnsi="DejaVuSans-Bold" w:cs="DejaVuSans"/>
          <w:color w:val="000000"/>
          <w:sz w:val="22"/>
          <w:szCs w:val="22"/>
        </w:rPr>
        <w:t>Ejemplo 1:</w:t>
      </w:r>
    </w:p>
    <w:p w14:paraId="05D2A90D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Por favor, introduzca la altura del árbol: 7</w:t>
      </w:r>
    </w:p>
    <w:p w14:paraId="7DAC11F0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*</w:t>
      </w:r>
    </w:p>
    <w:p w14:paraId="4D39298F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^</w:t>
      </w:r>
    </w:p>
    <w:p w14:paraId="24FC3914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^ ^</w:t>
      </w:r>
    </w:p>
    <w:p w14:paraId="7B267DD8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^ ^</w:t>
      </w:r>
    </w:p>
    <w:p w14:paraId="0EB6AF8C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^ ^</w:t>
      </w:r>
    </w:p>
    <w:p w14:paraId="11794CE1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^^^^^^^^^</w:t>
      </w:r>
    </w:p>
    <w:p w14:paraId="7586FDFF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Y</w:t>
      </w:r>
    </w:p>
    <w:p w14:paraId="56CB0A8F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2"/>
          <w:szCs w:val="22"/>
        </w:rPr>
      </w:pPr>
      <w:r>
        <w:rPr>
          <w:rFonts w:ascii="DejaVuSans" w:eastAsia="DejaVuSans" w:hAnsi="DejaVuSans-Bold" w:cs="DejaVuSans"/>
          <w:color w:val="000000"/>
          <w:sz w:val="22"/>
          <w:szCs w:val="22"/>
        </w:rPr>
        <w:t>Ejemplo 2:</w:t>
      </w:r>
    </w:p>
    <w:p w14:paraId="4660F195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Por favor, introduzca la altura del árbol: 4</w:t>
      </w:r>
    </w:p>
    <w:p w14:paraId="1020AE9C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*</w:t>
      </w:r>
    </w:p>
    <w:p w14:paraId="50D7431B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^</w:t>
      </w:r>
    </w:p>
    <w:p w14:paraId="6D3631A1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^^^</w:t>
      </w:r>
    </w:p>
    <w:p w14:paraId="531AF0FD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Y</w:t>
      </w:r>
    </w:p>
    <w:p w14:paraId="4B9BEB5B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2"/>
          <w:szCs w:val="22"/>
        </w:rPr>
      </w:pPr>
      <w:r>
        <w:rPr>
          <w:rFonts w:ascii="DejaVuSans" w:eastAsia="DejaVuSans" w:hAnsi="DejaVuSans-Bold" w:cs="DejaVuSans"/>
          <w:color w:val="000000"/>
          <w:sz w:val="22"/>
          <w:szCs w:val="22"/>
        </w:rPr>
        <w:t>Ejemplo 3:</w:t>
      </w:r>
    </w:p>
    <w:p w14:paraId="37A0ECE8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Por favor, introduzca la altura del árbol: 10</w:t>
      </w:r>
    </w:p>
    <w:p w14:paraId="33AD5ADF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*</w:t>
      </w:r>
    </w:p>
    <w:p w14:paraId="1C83E7A5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^</w:t>
      </w:r>
    </w:p>
    <w:p w14:paraId="0B5A5520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^ ^</w:t>
      </w:r>
    </w:p>
    <w:p w14:paraId="2380583C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^ ^</w:t>
      </w:r>
    </w:p>
    <w:p w14:paraId="0DC5C4B3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^ ^</w:t>
      </w:r>
    </w:p>
    <w:p w14:paraId="7717C4C4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^ ^</w:t>
      </w:r>
    </w:p>
    <w:p w14:paraId="65E486D1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^ ^</w:t>
      </w:r>
    </w:p>
    <w:p w14:paraId="0B14E442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^ ^</w:t>
      </w:r>
    </w:p>
    <w:p w14:paraId="3B8573C5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^^^^^^^^^^^^^^^</w:t>
      </w:r>
    </w:p>
    <w:p w14:paraId="09B72476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Y</w:t>
      </w:r>
    </w:p>
    <w:p w14:paraId="51FE78D1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-Bold" w:hAnsi="DejaVuSans-Bold" w:cs="DejaVuSans-Bold"/>
          <w:b/>
          <w:bCs/>
          <w:color w:val="000000"/>
          <w:sz w:val="26"/>
          <w:szCs w:val="26"/>
        </w:rPr>
      </w:pPr>
      <w:r>
        <w:rPr>
          <w:rFonts w:ascii="DejaVuSans-Bold" w:hAnsi="DejaVuSans-Bold" w:cs="DejaVuSans-Bold"/>
          <w:b/>
          <w:bCs/>
          <w:color w:val="000000"/>
          <w:sz w:val="26"/>
          <w:szCs w:val="26"/>
        </w:rPr>
        <w:t>Ejercicio 60</w:t>
      </w:r>
    </w:p>
    <w:p w14:paraId="2A6DBB60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Escribe un programa que pinte por pantalla un par de calcetines, de los que</w:t>
      </w:r>
    </w:p>
    <w:p w14:paraId="4EBA165C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 xml:space="preserve">se ponen al lado del 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á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rbol de Navidad para que Pap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á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 xml:space="preserve"> Noel deje sus regalos.</w:t>
      </w:r>
    </w:p>
    <w:p w14:paraId="53F8A202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El usuario debe introducir la altura. Suponemos que el usuario introduce una</w:t>
      </w:r>
    </w:p>
    <w:p w14:paraId="046C17B9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altura mayor o igual a 4. Observa que la talla de los calcetines y la distancia</w:t>
      </w:r>
    </w:p>
    <w:p w14:paraId="41D6C463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 xml:space="preserve">que hay entre ellos (dos espacios) no cambia, lo 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ú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nico que var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í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a es la altura.</w:t>
      </w:r>
    </w:p>
    <w:p w14:paraId="6738DBEF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2"/>
          <w:szCs w:val="22"/>
        </w:rPr>
      </w:pPr>
      <w:r>
        <w:rPr>
          <w:rFonts w:ascii="DejaVuSans" w:eastAsia="DejaVuSans" w:hAnsi="DejaVuSans-Bold" w:cs="DejaVuSans"/>
          <w:color w:val="000000"/>
          <w:sz w:val="18"/>
          <w:szCs w:val="18"/>
        </w:rPr>
        <w:t xml:space="preserve">Bucles </w:t>
      </w:r>
      <w:r>
        <w:rPr>
          <w:rFonts w:ascii="DejaVuSans" w:eastAsia="DejaVuSans" w:hAnsi="DejaVuSans-Bold" w:cs="DejaVuSans"/>
          <w:color w:val="000000"/>
          <w:sz w:val="22"/>
          <w:szCs w:val="22"/>
        </w:rPr>
        <w:t>81</w:t>
      </w:r>
    </w:p>
    <w:p w14:paraId="0B5A5517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2"/>
          <w:szCs w:val="22"/>
        </w:rPr>
      </w:pPr>
      <w:r>
        <w:rPr>
          <w:rFonts w:ascii="DejaVuSans" w:eastAsia="DejaVuSans" w:hAnsi="DejaVuSans-Bold" w:cs="DejaVuSans"/>
          <w:color w:val="000000"/>
          <w:sz w:val="22"/>
          <w:szCs w:val="22"/>
        </w:rPr>
        <w:t>Ejemplo 1:</w:t>
      </w:r>
    </w:p>
    <w:p w14:paraId="237F1119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Introduzca la altura de los calcetines: 7</w:t>
      </w:r>
    </w:p>
    <w:p w14:paraId="5CBFB955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*** ***</w:t>
      </w:r>
    </w:p>
    <w:p w14:paraId="4235D622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*** ***</w:t>
      </w:r>
    </w:p>
    <w:p w14:paraId="2664B18B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*** ***</w:t>
      </w:r>
    </w:p>
    <w:p w14:paraId="7FFBD724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*** ***</w:t>
      </w:r>
    </w:p>
    <w:p w14:paraId="7B798260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*** ***</w:t>
      </w:r>
    </w:p>
    <w:p w14:paraId="7F8B9847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****** ******</w:t>
      </w:r>
    </w:p>
    <w:p w14:paraId="295DE24A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****** ******</w:t>
      </w:r>
    </w:p>
    <w:p w14:paraId="11BF0C86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2"/>
          <w:szCs w:val="22"/>
        </w:rPr>
      </w:pPr>
      <w:r>
        <w:rPr>
          <w:rFonts w:ascii="DejaVuSans" w:eastAsia="DejaVuSans" w:hAnsi="DejaVuSans-Bold" w:cs="DejaVuSans"/>
          <w:color w:val="000000"/>
          <w:sz w:val="22"/>
          <w:szCs w:val="22"/>
        </w:rPr>
        <w:t>Ejemplo 2:</w:t>
      </w:r>
    </w:p>
    <w:p w14:paraId="695029C6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Introduzca la altura de los calcetines: 4</w:t>
      </w:r>
    </w:p>
    <w:p w14:paraId="435F7A81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*** ***</w:t>
      </w:r>
    </w:p>
    <w:p w14:paraId="40EB7E15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*** ***</w:t>
      </w:r>
    </w:p>
    <w:p w14:paraId="2550AF97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****** ******</w:t>
      </w:r>
    </w:p>
    <w:p w14:paraId="236D0408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****** ******</w:t>
      </w:r>
    </w:p>
    <w:p w14:paraId="28406805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2"/>
          <w:szCs w:val="22"/>
        </w:rPr>
      </w:pPr>
      <w:r>
        <w:rPr>
          <w:rFonts w:ascii="DejaVuSans" w:eastAsia="DejaVuSans" w:hAnsi="DejaVuSans-Bold" w:cs="DejaVuSans"/>
          <w:color w:val="000000"/>
          <w:sz w:val="22"/>
          <w:szCs w:val="22"/>
        </w:rPr>
        <w:t>Ejemplo 3:</w:t>
      </w:r>
    </w:p>
    <w:p w14:paraId="49E35BBC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Introduzca la altura de los calcetines: 9</w:t>
      </w:r>
    </w:p>
    <w:p w14:paraId="324325EC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lastRenderedPageBreak/>
        <w:t>*** ***</w:t>
      </w:r>
    </w:p>
    <w:p w14:paraId="5512946B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*** ***</w:t>
      </w:r>
    </w:p>
    <w:p w14:paraId="44D4A3DD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*** ***</w:t>
      </w:r>
    </w:p>
    <w:p w14:paraId="2C9F2AB4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*** ***</w:t>
      </w:r>
    </w:p>
    <w:p w14:paraId="713617ED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*** ***</w:t>
      </w:r>
    </w:p>
    <w:p w14:paraId="4340C573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*** ***</w:t>
      </w:r>
    </w:p>
    <w:p w14:paraId="26E3AB6A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*** ***</w:t>
      </w:r>
    </w:p>
    <w:p w14:paraId="0733C4CC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****** ******</w:t>
      </w:r>
    </w:p>
    <w:p w14:paraId="68117DEE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****** ******</w:t>
      </w:r>
    </w:p>
    <w:p w14:paraId="0218F9AB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-Bold" w:hAnsi="DejaVuSans-Bold" w:cs="DejaVuSans-Bold"/>
          <w:b/>
          <w:bCs/>
          <w:color w:val="000000"/>
          <w:sz w:val="26"/>
          <w:szCs w:val="26"/>
        </w:rPr>
      </w:pPr>
      <w:r>
        <w:rPr>
          <w:rFonts w:ascii="DejaVuSans-Bold" w:hAnsi="DejaVuSans-Bold" w:cs="DejaVuSans-Bold"/>
          <w:b/>
          <w:bCs/>
          <w:color w:val="000000"/>
          <w:sz w:val="26"/>
          <w:szCs w:val="26"/>
        </w:rPr>
        <w:t>Ejercicio 61</w:t>
      </w:r>
    </w:p>
    <w:p w14:paraId="132EBF4F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Escribe un programa que pinte por pantalla la letra V. El ancho del palo de</w:t>
      </w:r>
    </w:p>
    <w:p w14:paraId="036DF74C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la V es siempre de 3 asteriscos. El usuario debe introducir la altura. La altura</w:t>
      </w:r>
    </w:p>
    <w:p w14:paraId="2CB4CE91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m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í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nima es de 3 pisos. Si el usuario introduce una altura menor, el programa</w:t>
      </w:r>
    </w:p>
    <w:p w14:paraId="2F654DBE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debe mostrar un mensaje de error.</w:t>
      </w:r>
    </w:p>
    <w:p w14:paraId="5C644D49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2"/>
          <w:szCs w:val="22"/>
        </w:rPr>
      </w:pPr>
      <w:r>
        <w:rPr>
          <w:rFonts w:ascii="DejaVuSans" w:eastAsia="DejaVuSans" w:hAnsi="DejaVuSans-Bold" w:cs="DejaVuSans"/>
          <w:color w:val="000000"/>
          <w:sz w:val="22"/>
          <w:szCs w:val="22"/>
        </w:rPr>
        <w:t>Ejemplo 1:</w:t>
      </w:r>
    </w:p>
    <w:p w14:paraId="0EF5CC81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2"/>
          <w:szCs w:val="22"/>
        </w:rPr>
      </w:pPr>
      <w:r>
        <w:rPr>
          <w:rFonts w:ascii="DejaVuSans" w:eastAsia="DejaVuSans" w:hAnsi="DejaVuSans-Bold" w:cs="DejaVuSans"/>
          <w:color w:val="000000"/>
          <w:sz w:val="18"/>
          <w:szCs w:val="18"/>
        </w:rPr>
        <w:t xml:space="preserve">Bucles </w:t>
      </w:r>
      <w:r>
        <w:rPr>
          <w:rFonts w:ascii="DejaVuSans" w:eastAsia="DejaVuSans" w:hAnsi="DejaVuSans-Bold" w:cs="DejaVuSans"/>
          <w:color w:val="000000"/>
          <w:sz w:val="22"/>
          <w:szCs w:val="22"/>
        </w:rPr>
        <w:t>82</w:t>
      </w:r>
    </w:p>
    <w:p w14:paraId="06B32252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Introduzca la altura de la V (un número mayor o igual a 3): 7</w:t>
      </w:r>
    </w:p>
    <w:p w14:paraId="213852C5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*** ***</w:t>
      </w:r>
    </w:p>
    <w:p w14:paraId="08CC2523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*** ***</w:t>
      </w:r>
    </w:p>
    <w:p w14:paraId="1AB973D4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*** ***</w:t>
      </w:r>
    </w:p>
    <w:p w14:paraId="579D43C3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*** ***</w:t>
      </w:r>
    </w:p>
    <w:p w14:paraId="473D6F13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*** ***</w:t>
      </w:r>
    </w:p>
    <w:p w14:paraId="1ADB0093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*** ***</w:t>
      </w:r>
    </w:p>
    <w:p w14:paraId="5EB1C49E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******</w:t>
      </w:r>
    </w:p>
    <w:p w14:paraId="64D0CA99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2"/>
          <w:szCs w:val="22"/>
        </w:rPr>
      </w:pPr>
      <w:r>
        <w:rPr>
          <w:rFonts w:ascii="DejaVuSans" w:eastAsia="DejaVuSans" w:hAnsi="DejaVuSans-Bold" w:cs="DejaVuSans"/>
          <w:color w:val="000000"/>
          <w:sz w:val="22"/>
          <w:szCs w:val="22"/>
        </w:rPr>
        <w:t>Ejemplo 2:</w:t>
      </w:r>
    </w:p>
    <w:p w14:paraId="38F92A52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Introduzca la altura de la V (un número mayor o igual a 3): 4</w:t>
      </w:r>
    </w:p>
    <w:p w14:paraId="49D9645B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*** ***</w:t>
      </w:r>
    </w:p>
    <w:p w14:paraId="33EBC55C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*** ***</w:t>
      </w:r>
    </w:p>
    <w:p w14:paraId="76FF2D24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*** ***</w:t>
      </w:r>
    </w:p>
    <w:p w14:paraId="3673AC4C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******</w:t>
      </w:r>
    </w:p>
    <w:p w14:paraId="0EA5C0F2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2"/>
          <w:szCs w:val="22"/>
        </w:rPr>
      </w:pPr>
      <w:r>
        <w:rPr>
          <w:rFonts w:ascii="DejaVuSans" w:eastAsia="DejaVuSans" w:hAnsi="DejaVuSans-Bold" w:cs="DejaVuSans"/>
          <w:color w:val="000000"/>
          <w:sz w:val="22"/>
          <w:szCs w:val="22"/>
        </w:rPr>
        <w:t>Ejemplo 3:</w:t>
      </w:r>
    </w:p>
    <w:p w14:paraId="07E7B585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Introduzca la altura de la V (un número mayor o igual a 3): 9</w:t>
      </w:r>
    </w:p>
    <w:p w14:paraId="5F2B6C3B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*** ***</w:t>
      </w:r>
    </w:p>
    <w:p w14:paraId="1FE40720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*** ***</w:t>
      </w:r>
    </w:p>
    <w:p w14:paraId="09F21B7D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*** ***</w:t>
      </w:r>
    </w:p>
    <w:p w14:paraId="28153B1E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*** ***</w:t>
      </w:r>
    </w:p>
    <w:p w14:paraId="5189A3EC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*** ***</w:t>
      </w:r>
    </w:p>
    <w:p w14:paraId="28626D27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*** ***</w:t>
      </w:r>
    </w:p>
    <w:p w14:paraId="63023188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*** ***</w:t>
      </w:r>
    </w:p>
    <w:p w14:paraId="6633095E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*** ***</w:t>
      </w:r>
    </w:p>
    <w:p w14:paraId="4EFB489E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******</w:t>
      </w:r>
    </w:p>
    <w:p w14:paraId="191DBDB4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2"/>
          <w:szCs w:val="22"/>
        </w:rPr>
      </w:pPr>
      <w:r>
        <w:rPr>
          <w:rFonts w:ascii="DejaVuSans" w:eastAsia="DejaVuSans" w:hAnsi="DejaVuSans-Bold" w:cs="DejaVuSans"/>
          <w:color w:val="000000"/>
          <w:sz w:val="22"/>
          <w:szCs w:val="22"/>
        </w:rPr>
        <w:t>Ejemplo 4:</w:t>
      </w:r>
    </w:p>
    <w:p w14:paraId="25034FE0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Introduzca la altura de la V (un número mayor o igual a 3): 2</w:t>
      </w:r>
    </w:p>
    <w:p w14:paraId="0B1C01AB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La altura debe ser mayor o igual a 3.</w:t>
      </w:r>
    </w:p>
    <w:p w14:paraId="4C78C6ED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-Bold" w:hAnsi="DejaVuSans-Bold" w:cs="DejaVuSans-Bold"/>
          <w:b/>
          <w:bCs/>
          <w:color w:val="000000"/>
          <w:sz w:val="26"/>
          <w:szCs w:val="26"/>
        </w:rPr>
      </w:pPr>
      <w:r>
        <w:rPr>
          <w:rFonts w:ascii="DejaVuSans-Bold" w:hAnsi="DejaVuSans-Bold" w:cs="DejaVuSans-Bold"/>
          <w:b/>
          <w:bCs/>
          <w:color w:val="000000"/>
          <w:sz w:val="26"/>
          <w:szCs w:val="26"/>
        </w:rPr>
        <w:t>Ejercicio 62</w:t>
      </w:r>
    </w:p>
    <w:p w14:paraId="507448B7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Seg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ú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n cierta cultura oriental, los n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ú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meros de la suerte son el 3, el 7, el 8 y el 9.</w:t>
      </w:r>
    </w:p>
    <w:p w14:paraId="18166D6C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Los n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ú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meros de la mala suerte son el resto: el 0, el 1, el 2, el 4, el 5 y el 6. Un</w:t>
      </w:r>
    </w:p>
    <w:p w14:paraId="2F709304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n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ú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 xml:space="preserve">mero es </w:t>
      </w:r>
      <w:r>
        <w:rPr>
          <w:rFonts w:ascii="DejaVuSans-Bold" w:hAnsi="DejaVuSans-Bold" w:cs="DejaVuSans-Bold"/>
          <w:b/>
          <w:bCs/>
          <w:color w:val="000000"/>
          <w:sz w:val="20"/>
          <w:szCs w:val="20"/>
        </w:rPr>
        <w:t xml:space="preserve">afortunado 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si contiene m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á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s n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ú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meros de la suerte que de la mala</w:t>
      </w:r>
    </w:p>
    <w:p w14:paraId="0CC4BE92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suerte. Realiza un programa que diga si un n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ú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mero introducido por el usuario</w:t>
      </w:r>
    </w:p>
    <w:p w14:paraId="72CFB0C4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es afortunado o no.</w:t>
      </w:r>
    </w:p>
    <w:p w14:paraId="24BD4538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2"/>
          <w:szCs w:val="22"/>
        </w:rPr>
      </w:pPr>
      <w:r>
        <w:rPr>
          <w:rFonts w:ascii="DejaVuSans" w:eastAsia="DejaVuSans" w:hAnsi="DejaVuSans-Bold" w:cs="DejaVuSans"/>
          <w:color w:val="000000"/>
          <w:sz w:val="18"/>
          <w:szCs w:val="18"/>
        </w:rPr>
        <w:t xml:space="preserve">Bucles </w:t>
      </w:r>
      <w:r>
        <w:rPr>
          <w:rFonts w:ascii="DejaVuSans" w:eastAsia="DejaVuSans" w:hAnsi="DejaVuSans-Bold" w:cs="DejaVuSans"/>
          <w:color w:val="000000"/>
          <w:sz w:val="22"/>
          <w:szCs w:val="22"/>
        </w:rPr>
        <w:t>83</w:t>
      </w:r>
    </w:p>
    <w:p w14:paraId="0C152C1F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2"/>
          <w:szCs w:val="22"/>
        </w:rPr>
      </w:pPr>
      <w:r>
        <w:rPr>
          <w:rFonts w:ascii="DejaVuSans" w:eastAsia="DejaVuSans" w:hAnsi="DejaVuSans-Bold" w:cs="DejaVuSans"/>
          <w:color w:val="000000"/>
          <w:sz w:val="22"/>
          <w:szCs w:val="22"/>
        </w:rPr>
        <w:t>Ejemplo 1:</w:t>
      </w:r>
    </w:p>
    <w:p w14:paraId="234A4C46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Introduzca un número: 772</w:t>
      </w:r>
    </w:p>
    <w:p w14:paraId="745CD6F1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El 772 es un número afortunado.</w:t>
      </w:r>
    </w:p>
    <w:p w14:paraId="28AEE0A0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2"/>
          <w:szCs w:val="22"/>
        </w:rPr>
      </w:pPr>
      <w:r>
        <w:rPr>
          <w:rFonts w:ascii="DejaVuSans" w:eastAsia="DejaVuSans" w:hAnsi="DejaVuSans-Bold" w:cs="DejaVuSans"/>
          <w:color w:val="000000"/>
          <w:sz w:val="22"/>
          <w:szCs w:val="22"/>
        </w:rPr>
        <w:lastRenderedPageBreak/>
        <w:t>Ejemplo 2:</w:t>
      </w:r>
    </w:p>
    <w:p w14:paraId="57EC2461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Introduzca un número: 7720</w:t>
      </w:r>
    </w:p>
    <w:p w14:paraId="193C774E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El 7720 no es un número afortunado.</w:t>
      </w:r>
    </w:p>
    <w:p w14:paraId="3FB9AB8D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2"/>
          <w:szCs w:val="22"/>
        </w:rPr>
      </w:pPr>
      <w:r>
        <w:rPr>
          <w:rFonts w:ascii="DejaVuSans" w:eastAsia="DejaVuSans" w:hAnsi="DejaVuSans-Bold" w:cs="DejaVuSans"/>
          <w:color w:val="000000"/>
          <w:sz w:val="22"/>
          <w:szCs w:val="22"/>
        </w:rPr>
        <w:t>Ejemplo 3:</w:t>
      </w:r>
    </w:p>
    <w:p w14:paraId="50F70D40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Introduzca un número: 43081</w:t>
      </w:r>
    </w:p>
    <w:p w14:paraId="30C41F9A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El 43081 no es un número afortunado.</w:t>
      </w:r>
    </w:p>
    <w:p w14:paraId="6EFD1821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2"/>
          <w:szCs w:val="22"/>
        </w:rPr>
      </w:pPr>
      <w:r>
        <w:rPr>
          <w:rFonts w:ascii="DejaVuSans" w:eastAsia="DejaVuSans" w:hAnsi="DejaVuSans-Bold" w:cs="DejaVuSans"/>
          <w:color w:val="000000"/>
          <w:sz w:val="22"/>
          <w:szCs w:val="22"/>
        </w:rPr>
        <w:t>Ejemplo 4:</w:t>
      </w:r>
    </w:p>
    <w:p w14:paraId="7E93AB3C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Introduzca un número: 888</w:t>
      </w:r>
    </w:p>
    <w:p w14:paraId="021D29BE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El 888 es un número afortunado.</w:t>
      </w:r>
    </w:p>
    <w:p w14:paraId="33D704C3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2"/>
          <w:szCs w:val="22"/>
        </w:rPr>
      </w:pPr>
      <w:r>
        <w:rPr>
          <w:rFonts w:ascii="DejaVuSans" w:eastAsia="DejaVuSans" w:hAnsi="DejaVuSans-Bold" w:cs="DejaVuSans"/>
          <w:color w:val="000000"/>
          <w:sz w:val="22"/>
          <w:szCs w:val="22"/>
        </w:rPr>
        <w:t>Ejemplo 5:</w:t>
      </w:r>
    </w:p>
    <w:p w14:paraId="5ADE8329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Introduzca un número: 1234</w:t>
      </w:r>
    </w:p>
    <w:p w14:paraId="255A8FF7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El 1234 no es un número afortunado.</w:t>
      </w:r>
    </w:p>
    <w:p w14:paraId="1E51C8EE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2"/>
          <w:szCs w:val="22"/>
        </w:rPr>
      </w:pPr>
      <w:r>
        <w:rPr>
          <w:rFonts w:ascii="DejaVuSans" w:eastAsia="DejaVuSans" w:hAnsi="DejaVuSans-Bold" w:cs="DejaVuSans"/>
          <w:color w:val="000000"/>
          <w:sz w:val="22"/>
          <w:szCs w:val="22"/>
        </w:rPr>
        <w:t>Ejemplo 6:</w:t>
      </w:r>
    </w:p>
    <w:p w14:paraId="42960FE7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Introduzca un número: 6789</w:t>
      </w:r>
    </w:p>
    <w:p w14:paraId="11ECE8AA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El 6789 es un número afortunado.</w:t>
      </w:r>
    </w:p>
    <w:p w14:paraId="48A669C5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-Bold" w:hAnsi="DejaVuSans-Bold" w:cs="DejaVuSans-Bold"/>
          <w:b/>
          <w:bCs/>
          <w:color w:val="000000"/>
          <w:sz w:val="26"/>
          <w:szCs w:val="26"/>
        </w:rPr>
      </w:pPr>
      <w:r>
        <w:rPr>
          <w:rFonts w:ascii="DejaVuSans-Bold" w:hAnsi="DejaVuSans-Bold" w:cs="DejaVuSans-Bold"/>
          <w:b/>
          <w:bCs/>
          <w:color w:val="000000"/>
          <w:sz w:val="26"/>
          <w:szCs w:val="26"/>
        </w:rPr>
        <w:t>Ejercicio 63</w:t>
      </w:r>
    </w:p>
    <w:p w14:paraId="33348442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Realiza un programa que pinte dos pir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á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mides rellenas hechas con asteriscos,</w:t>
      </w:r>
    </w:p>
    <w:p w14:paraId="00C29BB7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una al lado de la otra y separadas por un espacio en su base.</w:t>
      </w:r>
    </w:p>
    <w:p w14:paraId="44DC76C0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2"/>
          <w:szCs w:val="22"/>
        </w:rPr>
      </w:pPr>
      <w:r>
        <w:rPr>
          <w:rFonts w:ascii="DejaVuSans" w:eastAsia="DejaVuSans" w:hAnsi="DejaVuSans-Bold" w:cs="DejaVuSans"/>
          <w:color w:val="000000"/>
          <w:sz w:val="22"/>
          <w:szCs w:val="22"/>
        </w:rPr>
        <w:t>Ejemplo 1:</w:t>
      </w:r>
    </w:p>
    <w:p w14:paraId="58C4713A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Introduzca la altura de la primera pirámide: 7</w:t>
      </w:r>
    </w:p>
    <w:p w14:paraId="03389C56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Introduzca la altura de la segunda pirámide: 3</w:t>
      </w:r>
    </w:p>
    <w:p w14:paraId="2DD22FB0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*</w:t>
      </w:r>
    </w:p>
    <w:p w14:paraId="737C3F5D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***</w:t>
      </w:r>
    </w:p>
    <w:p w14:paraId="0097CE1F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*****</w:t>
      </w:r>
    </w:p>
    <w:p w14:paraId="5ACB2E23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*******</w:t>
      </w:r>
    </w:p>
    <w:p w14:paraId="3FB5DB5E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********* *</w:t>
      </w:r>
    </w:p>
    <w:p w14:paraId="3EAD849C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*********** ***</w:t>
      </w:r>
    </w:p>
    <w:p w14:paraId="21C517E2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************* *****</w:t>
      </w:r>
    </w:p>
    <w:p w14:paraId="21321052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2"/>
          <w:szCs w:val="22"/>
        </w:rPr>
      </w:pPr>
      <w:r>
        <w:rPr>
          <w:rFonts w:ascii="DejaVuSans" w:eastAsia="DejaVuSans" w:hAnsi="DejaVuSans-Bold" w:cs="DejaVuSans"/>
          <w:color w:val="000000"/>
          <w:sz w:val="18"/>
          <w:szCs w:val="18"/>
        </w:rPr>
        <w:t xml:space="preserve">Bucles </w:t>
      </w:r>
      <w:r>
        <w:rPr>
          <w:rFonts w:ascii="DejaVuSans" w:eastAsia="DejaVuSans" w:hAnsi="DejaVuSans-Bold" w:cs="DejaVuSans"/>
          <w:color w:val="000000"/>
          <w:sz w:val="22"/>
          <w:szCs w:val="22"/>
        </w:rPr>
        <w:t>84</w:t>
      </w:r>
    </w:p>
    <w:p w14:paraId="18A8DDC0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2"/>
          <w:szCs w:val="22"/>
        </w:rPr>
      </w:pPr>
      <w:r>
        <w:rPr>
          <w:rFonts w:ascii="DejaVuSans" w:eastAsia="DejaVuSans" w:hAnsi="DejaVuSans-Bold" w:cs="DejaVuSans"/>
          <w:color w:val="000000"/>
          <w:sz w:val="22"/>
          <w:szCs w:val="22"/>
        </w:rPr>
        <w:t>Ejemplo 2:</w:t>
      </w:r>
    </w:p>
    <w:p w14:paraId="214FDEED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Introduzca la altura de la primera pirámide: 4</w:t>
      </w:r>
    </w:p>
    <w:p w14:paraId="1027EB37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Introduzca la altura de la segunda pirámide: 5</w:t>
      </w:r>
    </w:p>
    <w:p w14:paraId="66774A89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*</w:t>
      </w:r>
    </w:p>
    <w:p w14:paraId="09735465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* ***</w:t>
      </w:r>
    </w:p>
    <w:p w14:paraId="28796C60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*** *****</w:t>
      </w:r>
    </w:p>
    <w:p w14:paraId="553F75DE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***** *******</w:t>
      </w:r>
    </w:p>
    <w:p w14:paraId="7E999B10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******* *********</w:t>
      </w:r>
    </w:p>
    <w:p w14:paraId="65DEB7B6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-Bold" w:hAnsi="DejaVuSans-Bold" w:cs="DejaVuSans-Bold"/>
          <w:b/>
          <w:bCs/>
          <w:color w:val="000000"/>
          <w:sz w:val="26"/>
          <w:szCs w:val="26"/>
        </w:rPr>
      </w:pPr>
      <w:r>
        <w:rPr>
          <w:rFonts w:ascii="DejaVuSans-Bold" w:hAnsi="DejaVuSans-Bold" w:cs="DejaVuSans-Bold"/>
          <w:b/>
          <w:bCs/>
          <w:color w:val="000000"/>
          <w:sz w:val="26"/>
          <w:szCs w:val="26"/>
        </w:rPr>
        <w:t>Ejercicio 64</w:t>
      </w:r>
    </w:p>
    <w:p w14:paraId="2C3AA78C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 xml:space="preserve">Escribe un programa que pinte por pantalla un </w:t>
      </w:r>
      <w:r>
        <w:rPr>
          <w:rFonts w:ascii="DejaVuSans-Bold" w:hAnsi="DejaVuSans-Bold" w:cs="DejaVuSans-Bold"/>
          <w:b/>
          <w:bCs/>
          <w:color w:val="000000"/>
          <w:sz w:val="20"/>
          <w:szCs w:val="20"/>
        </w:rPr>
        <w:t xml:space="preserve">rectángulo hueco 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de 6 caracteres</w:t>
      </w:r>
    </w:p>
    <w:p w14:paraId="613A64F3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de ancho por 3 de alto y, a continuaci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ó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n, un men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ú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 xml:space="preserve"> que permita </w:t>
      </w:r>
      <w:r>
        <w:rPr>
          <w:rFonts w:ascii="DejaVuSans-Bold" w:hAnsi="DejaVuSans-Bold" w:cs="DejaVuSans-Bold"/>
          <w:b/>
          <w:bCs/>
          <w:color w:val="000000"/>
          <w:sz w:val="20"/>
          <w:szCs w:val="20"/>
        </w:rPr>
        <w:t>agrandarlo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,</w:t>
      </w:r>
    </w:p>
    <w:p w14:paraId="183F95DF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-Bold" w:hAnsi="DejaVuSans-Bold" w:cs="DejaVuSans-Bold"/>
          <w:b/>
          <w:bCs/>
          <w:color w:val="000000"/>
          <w:sz w:val="20"/>
          <w:szCs w:val="20"/>
        </w:rPr>
        <w:t xml:space="preserve">achicarlo 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 xml:space="preserve">o </w:t>
      </w:r>
      <w:r>
        <w:rPr>
          <w:rFonts w:ascii="DejaVuSans-Bold" w:hAnsi="DejaVuSans-Bold" w:cs="DejaVuSans-Bold"/>
          <w:b/>
          <w:bCs/>
          <w:color w:val="000000"/>
          <w:sz w:val="20"/>
          <w:szCs w:val="20"/>
        </w:rPr>
        <w:t>cambiar su orientación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. Cada vez que el rect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á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ngulo se agranda,</w:t>
      </w:r>
    </w:p>
    <w:p w14:paraId="5A654C73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se incrementa en 1 tanto su anchura como su altura. Cuando se achica,</w:t>
      </w:r>
    </w:p>
    <w:p w14:paraId="7B32B9B5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 xml:space="preserve">se decrementa en 1 su anchura y altura. Por 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ú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ltimo, cuando se cambia la</w:t>
      </w:r>
    </w:p>
    <w:p w14:paraId="640B3E1A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orientaci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ó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n, los valores de anchura y altura se intercambian. El valor m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í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nimo</w:t>
      </w:r>
    </w:p>
    <w:p w14:paraId="1E5A5446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de la altura o la anchura es 2.</w:t>
      </w:r>
    </w:p>
    <w:p w14:paraId="0A5FB954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2"/>
          <w:szCs w:val="22"/>
        </w:rPr>
      </w:pPr>
      <w:r>
        <w:rPr>
          <w:rFonts w:ascii="DejaVuSans" w:eastAsia="DejaVuSans" w:hAnsi="DejaVuSans-Bold" w:cs="DejaVuSans"/>
          <w:color w:val="000000"/>
          <w:sz w:val="22"/>
          <w:szCs w:val="22"/>
        </w:rPr>
        <w:t>Ejemplo:</w:t>
      </w:r>
    </w:p>
    <w:p w14:paraId="15559253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******</w:t>
      </w:r>
    </w:p>
    <w:p w14:paraId="0EDB4695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* *</w:t>
      </w:r>
    </w:p>
    <w:p w14:paraId="0D2F8019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******</w:t>
      </w:r>
    </w:p>
    <w:p w14:paraId="7251FADF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1. Agrandarlo</w:t>
      </w:r>
    </w:p>
    <w:p w14:paraId="4E123B44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2. Achicarlo</w:t>
      </w:r>
    </w:p>
    <w:p w14:paraId="2C787C17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3. Cambiar la orientación</w:t>
      </w:r>
    </w:p>
    <w:p w14:paraId="253D56C6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4. Salir</w:t>
      </w:r>
    </w:p>
    <w:p w14:paraId="3D36AA4B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lastRenderedPageBreak/>
        <w:t>Indique qué quiere hacer con el rectángulo: 2</w:t>
      </w:r>
    </w:p>
    <w:p w14:paraId="752FDA35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****</w:t>
      </w:r>
    </w:p>
    <w:p w14:paraId="47D310B9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****</w:t>
      </w:r>
    </w:p>
    <w:p w14:paraId="07357196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1. Agrandarlo</w:t>
      </w:r>
    </w:p>
    <w:p w14:paraId="28533BF2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2. Achicarlo</w:t>
      </w:r>
    </w:p>
    <w:p w14:paraId="1C2F6C16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3. Cambiar la orientación</w:t>
      </w:r>
    </w:p>
    <w:p w14:paraId="6252522B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4. Salir</w:t>
      </w:r>
    </w:p>
    <w:p w14:paraId="0B273515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Indique qué quiere hacer con el rectángulo: 2</w:t>
      </w:r>
    </w:p>
    <w:p w14:paraId="7A2C2AF6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****</w:t>
      </w:r>
    </w:p>
    <w:p w14:paraId="0B791263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****</w:t>
      </w:r>
    </w:p>
    <w:p w14:paraId="3EC30C8C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1. Agrandarlo</w:t>
      </w:r>
    </w:p>
    <w:p w14:paraId="5BC5339F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2. Achicarlo</w:t>
      </w:r>
    </w:p>
    <w:p w14:paraId="375A2FA8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2"/>
          <w:szCs w:val="22"/>
        </w:rPr>
      </w:pPr>
      <w:r>
        <w:rPr>
          <w:rFonts w:ascii="DejaVuSans" w:eastAsia="DejaVuSans" w:hAnsi="DejaVuSans-Bold" w:cs="DejaVuSans"/>
          <w:color w:val="000000"/>
          <w:sz w:val="18"/>
          <w:szCs w:val="18"/>
        </w:rPr>
        <w:t xml:space="preserve">Bucles </w:t>
      </w:r>
      <w:r>
        <w:rPr>
          <w:rFonts w:ascii="DejaVuSans" w:eastAsia="DejaVuSans" w:hAnsi="DejaVuSans-Bold" w:cs="DejaVuSans"/>
          <w:color w:val="000000"/>
          <w:sz w:val="22"/>
          <w:szCs w:val="22"/>
        </w:rPr>
        <w:t>85</w:t>
      </w:r>
    </w:p>
    <w:p w14:paraId="19E31228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3. Cambiar la orientación</w:t>
      </w:r>
    </w:p>
    <w:p w14:paraId="373C3F01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4. Salir</w:t>
      </w:r>
    </w:p>
    <w:p w14:paraId="1D49E53A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Indique qué quiere hacer con el rectángulo: 1</w:t>
      </w:r>
    </w:p>
    <w:p w14:paraId="36EBB012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*****</w:t>
      </w:r>
    </w:p>
    <w:p w14:paraId="0ACE7FC1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* *</w:t>
      </w:r>
    </w:p>
    <w:p w14:paraId="2F07C118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*****</w:t>
      </w:r>
    </w:p>
    <w:p w14:paraId="57876F1D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1. Agrandarlo</w:t>
      </w:r>
    </w:p>
    <w:p w14:paraId="01BE8AA0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2. Achicarlo</w:t>
      </w:r>
    </w:p>
    <w:p w14:paraId="05D8BC7F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3. Cambiar la orientación</w:t>
      </w:r>
    </w:p>
    <w:p w14:paraId="66C41998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4. Salir</w:t>
      </w:r>
    </w:p>
    <w:p w14:paraId="0C16DBAA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Indique qué quiere hacer con el rectángulo: 3</w:t>
      </w:r>
    </w:p>
    <w:p w14:paraId="63F5D230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***</w:t>
      </w:r>
    </w:p>
    <w:p w14:paraId="688D5593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* *</w:t>
      </w:r>
    </w:p>
    <w:p w14:paraId="1118D5F3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* *</w:t>
      </w:r>
    </w:p>
    <w:p w14:paraId="00D49430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* *</w:t>
      </w:r>
    </w:p>
    <w:p w14:paraId="76459ECC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***</w:t>
      </w:r>
    </w:p>
    <w:p w14:paraId="67E9DC23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1. Agrandarlo</w:t>
      </w:r>
    </w:p>
    <w:p w14:paraId="11AF22FA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2. Achicarlo</w:t>
      </w:r>
    </w:p>
    <w:p w14:paraId="06DD98C1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3. Cambiar la orientación</w:t>
      </w:r>
    </w:p>
    <w:p w14:paraId="7E39E5F9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4. Salir</w:t>
      </w:r>
    </w:p>
    <w:p w14:paraId="0E3874B3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Indique qué quiere hacer con el rectángulo: 4</w:t>
      </w:r>
    </w:p>
    <w:p w14:paraId="26E1B897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-Bold" w:hAnsi="DejaVuSans-Bold" w:cs="DejaVuSans-Bold"/>
          <w:b/>
          <w:bCs/>
          <w:color w:val="000000"/>
          <w:sz w:val="26"/>
          <w:szCs w:val="26"/>
        </w:rPr>
      </w:pPr>
      <w:r>
        <w:rPr>
          <w:rFonts w:ascii="DejaVuSans-Bold" w:hAnsi="DejaVuSans-Bold" w:cs="DejaVuSans-Bold"/>
          <w:b/>
          <w:bCs/>
          <w:color w:val="000000"/>
          <w:sz w:val="26"/>
          <w:szCs w:val="26"/>
        </w:rPr>
        <w:t>Ejercicio 65</w:t>
      </w:r>
    </w:p>
    <w:p w14:paraId="3C735039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Escribe un programa que pinte por pantalla la letra A. El usuario debe introducir</w:t>
      </w:r>
    </w:p>
    <w:p w14:paraId="2ED96C9B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la altura total y la fila en la que debe aparecer el palito horizontal (contando</w:t>
      </w:r>
    </w:p>
    <w:p w14:paraId="66283E3D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desde el v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é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rtice). La altura m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í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nima es de 3 pisos. La fila donde va el palito</w:t>
      </w:r>
    </w:p>
    <w:p w14:paraId="30E89263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horizontal debe ser mayor que 1 y menor que la altura total. Si el usuario</w:t>
      </w:r>
    </w:p>
    <w:p w14:paraId="6544ACD7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introduce alg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ú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n dato incorrecto, el programa debe mostrar un mensaje de error.</w:t>
      </w:r>
    </w:p>
    <w:p w14:paraId="16A79BE2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2"/>
          <w:szCs w:val="22"/>
        </w:rPr>
      </w:pPr>
      <w:r>
        <w:rPr>
          <w:rFonts w:ascii="DejaVuSans" w:eastAsia="DejaVuSans" w:hAnsi="DejaVuSans-Bold" w:cs="DejaVuSans"/>
          <w:color w:val="000000"/>
          <w:sz w:val="22"/>
          <w:szCs w:val="22"/>
        </w:rPr>
        <w:t>Ejemplo 1:</w:t>
      </w:r>
    </w:p>
    <w:p w14:paraId="3713F688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Introduzca la altura de la A (un número mayor o igual a 3): 7</w:t>
      </w:r>
    </w:p>
    <w:p w14:paraId="13E5998C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Introduzca la fila del palito horizontal (entre 2 y 6): 5</w:t>
      </w:r>
    </w:p>
    <w:p w14:paraId="6A40570A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*</w:t>
      </w:r>
    </w:p>
    <w:p w14:paraId="415809E7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* *</w:t>
      </w:r>
    </w:p>
    <w:p w14:paraId="6980B2A4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* *</w:t>
      </w:r>
    </w:p>
    <w:p w14:paraId="0952219C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* *</w:t>
      </w:r>
    </w:p>
    <w:p w14:paraId="2EE023F5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*********</w:t>
      </w:r>
    </w:p>
    <w:p w14:paraId="67D03003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* *</w:t>
      </w:r>
    </w:p>
    <w:p w14:paraId="38CEE444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* *</w:t>
      </w:r>
    </w:p>
    <w:p w14:paraId="7417E43C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2"/>
          <w:szCs w:val="22"/>
        </w:rPr>
      </w:pPr>
      <w:r>
        <w:rPr>
          <w:rFonts w:ascii="DejaVuSans" w:eastAsia="DejaVuSans" w:hAnsi="DejaVuSans-Bold" w:cs="DejaVuSans"/>
          <w:color w:val="000000"/>
          <w:sz w:val="18"/>
          <w:szCs w:val="18"/>
        </w:rPr>
        <w:t xml:space="preserve">Bucles </w:t>
      </w:r>
      <w:r>
        <w:rPr>
          <w:rFonts w:ascii="DejaVuSans" w:eastAsia="DejaVuSans" w:hAnsi="DejaVuSans-Bold" w:cs="DejaVuSans"/>
          <w:color w:val="000000"/>
          <w:sz w:val="22"/>
          <w:szCs w:val="22"/>
        </w:rPr>
        <w:t>86</w:t>
      </w:r>
    </w:p>
    <w:p w14:paraId="539BC257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2"/>
          <w:szCs w:val="22"/>
        </w:rPr>
      </w:pPr>
      <w:r>
        <w:rPr>
          <w:rFonts w:ascii="DejaVuSans" w:eastAsia="DejaVuSans" w:hAnsi="DejaVuSans-Bold" w:cs="DejaVuSans"/>
          <w:color w:val="000000"/>
          <w:sz w:val="22"/>
          <w:szCs w:val="22"/>
        </w:rPr>
        <w:t>Ejemplo 2:</w:t>
      </w:r>
    </w:p>
    <w:p w14:paraId="197B56DA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Introduzca la altura de la A (un número mayor o igual a 3): 7</w:t>
      </w:r>
    </w:p>
    <w:p w14:paraId="2BBFBB78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Introduzca la fila del palito horizontal (entre 2 y 6): 6</w:t>
      </w:r>
    </w:p>
    <w:p w14:paraId="7587AF00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*</w:t>
      </w:r>
    </w:p>
    <w:p w14:paraId="71518CFB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* *</w:t>
      </w:r>
    </w:p>
    <w:p w14:paraId="609A6E4B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* *</w:t>
      </w:r>
    </w:p>
    <w:p w14:paraId="1F862FDB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* *</w:t>
      </w:r>
    </w:p>
    <w:p w14:paraId="79E69AA7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* *</w:t>
      </w:r>
    </w:p>
    <w:p w14:paraId="1EC7FE6B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lastRenderedPageBreak/>
        <w:t>***********</w:t>
      </w:r>
    </w:p>
    <w:p w14:paraId="79780B2F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* *</w:t>
      </w:r>
    </w:p>
    <w:p w14:paraId="0D5212BF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2"/>
          <w:szCs w:val="22"/>
        </w:rPr>
      </w:pPr>
      <w:r>
        <w:rPr>
          <w:rFonts w:ascii="DejaVuSans" w:eastAsia="DejaVuSans" w:hAnsi="DejaVuSans-Bold" w:cs="DejaVuSans"/>
          <w:color w:val="000000"/>
          <w:sz w:val="22"/>
          <w:szCs w:val="22"/>
        </w:rPr>
        <w:t>Ejemplo 3:</w:t>
      </w:r>
    </w:p>
    <w:p w14:paraId="20A5E8DA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Introduzca la altura de la A (un número mayor o igual a 3): 7</w:t>
      </w:r>
    </w:p>
    <w:p w14:paraId="17E2C745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Introduzca la fila del palito horizontal (entre 2 y 6): 7</w:t>
      </w:r>
    </w:p>
    <w:p w14:paraId="72034DE6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La fila introducida no es correcta.</w:t>
      </w:r>
    </w:p>
    <w:p w14:paraId="03D0545D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2"/>
          <w:szCs w:val="22"/>
        </w:rPr>
      </w:pPr>
      <w:r>
        <w:rPr>
          <w:rFonts w:ascii="DejaVuSans" w:eastAsia="DejaVuSans" w:hAnsi="DejaVuSans-Bold" w:cs="DejaVuSans"/>
          <w:color w:val="000000"/>
          <w:sz w:val="22"/>
          <w:szCs w:val="22"/>
        </w:rPr>
        <w:t>Ejemplo 4:</w:t>
      </w:r>
    </w:p>
    <w:p w14:paraId="6A412529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Introduzca la altura de la A (un número mayor o igual a 3): 2</w:t>
      </w:r>
    </w:p>
    <w:p w14:paraId="603B8AA2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La altura introducida no es correcta.</w:t>
      </w:r>
    </w:p>
    <w:p w14:paraId="6742428A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2"/>
          <w:szCs w:val="22"/>
        </w:rPr>
      </w:pPr>
      <w:r>
        <w:rPr>
          <w:rFonts w:ascii="DejaVuSans" w:eastAsia="DejaVuSans" w:hAnsi="DejaVuSans-Bold" w:cs="DejaVuSans"/>
          <w:color w:val="000000"/>
          <w:sz w:val="22"/>
          <w:szCs w:val="22"/>
        </w:rPr>
        <w:t>Ejemplo 5:</w:t>
      </w:r>
    </w:p>
    <w:p w14:paraId="73FF923A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Introduzca la altura de la A (un número mayor o igual a 3): 4</w:t>
      </w:r>
    </w:p>
    <w:p w14:paraId="2E99C311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Introduzca la fila del palito horizontal (entre 2 y 3): 2</w:t>
      </w:r>
    </w:p>
    <w:p w14:paraId="5BDD30BA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*</w:t>
      </w:r>
    </w:p>
    <w:p w14:paraId="4FA32955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***</w:t>
      </w:r>
    </w:p>
    <w:p w14:paraId="417592F2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* *</w:t>
      </w:r>
    </w:p>
    <w:p w14:paraId="56932B6C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* *</w:t>
      </w:r>
    </w:p>
    <w:p w14:paraId="66F5C272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2"/>
          <w:szCs w:val="22"/>
        </w:rPr>
      </w:pPr>
      <w:r>
        <w:rPr>
          <w:rFonts w:ascii="DejaVuSans" w:eastAsia="DejaVuSans" w:hAnsi="DejaVuSans-Bold" w:cs="DejaVuSans"/>
          <w:color w:val="000000"/>
          <w:sz w:val="22"/>
          <w:szCs w:val="22"/>
        </w:rPr>
        <w:t>Ejemplo 1:</w:t>
      </w:r>
    </w:p>
    <w:p w14:paraId="7D31850C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Introduzca la altura de la A (un número mayor o igual a 3): 5</w:t>
      </w:r>
    </w:p>
    <w:p w14:paraId="6FCA244D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Introduzca la fila del palito horizontal (entre 2 y 4): 4</w:t>
      </w:r>
    </w:p>
    <w:p w14:paraId="38DFA36C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*</w:t>
      </w:r>
    </w:p>
    <w:p w14:paraId="768D2D0A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* *</w:t>
      </w:r>
    </w:p>
    <w:p w14:paraId="2105CB6D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* *</w:t>
      </w:r>
    </w:p>
    <w:p w14:paraId="7659D28F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*******</w:t>
      </w:r>
    </w:p>
    <w:p w14:paraId="6EEFC077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* *</w:t>
      </w:r>
    </w:p>
    <w:p w14:paraId="7EB793A2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2"/>
          <w:szCs w:val="22"/>
        </w:rPr>
      </w:pPr>
      <w:r>
        <w:rPr>
          <w:rFonts w:ascii="DejaVuSans" w:eastAsia="DejaVuSans" w:hAnsi="DejaVuSans-Bold" w:cs="DejaVuSans"/>
          <w:color w:val="000000"/>
          <w:sz w:val="18"/>
          <w:szCs w:val="18"/>
        </w:rPr>
        <w:t xml:space="preserve">Bucles </w:t>
      </w:r>
      <w:r>
        <w:rPr>
          <w:rFonts w:ascii="DejaVuSans" w:eastAsia="DejaVuSans" w:hAnsi="DejaVuSans-Bold" w:cs="DejaVuSans"/>
          <w:color w:val="000000"/>
          <w:sz w:val="22"/>
          <w:szCs w:val="22"/>
        </w:rPr>
        <w:t>87</w:t>
      </w:r>
    </w:p>
    <w:p w14:paraId="63A7982C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-Bold" w:hAnsi="DejaVuSans-Bold" w:cs="DejaVuSans-Bold"/>
          <w:b/>
          <w:bCs/>
          <w:color w:val="000000"/>
          <w:sz w:val="26"/>
          <w:szCs w:val="26"/>
        </w:rPr>
      </w:pPr>
      <w:r>
        <w:rPr>
          <w:rFonts w:ascii="DejaVuSans-Bold" w:hAnsi="DejaVuSans-Bold" w:cs="DejaVuSans-Bold"/>
          <w:b/>
          <w:bCs/>
          <w:color w:val="000000"/>
          <w:sz w:val="26"/>
          <w:szCs w:val="26"/>
        </w:rPr>
        <w:t>Ejercicio 66</w:t>
      </w:r>
    </w:p>
    <w:p w14:paraId="2F85C699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La Guardia Civil de Tr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á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fico nos ha encargado un programa que pinte una se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ñ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al</w:t>
      </w:r>
    </w:p>
    <w:p w14:paraId="3A20A3AA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para desviar el tr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á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fico hacia la derecha. La se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ñ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al es una doble flecha con el</w:t>
      </w:r>
    </w:p>
    <w:p w14:paraId="1133808F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v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é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rtice apuntando a la derecha. Se pide al usuario la altura de la figura, que</w:t>
      </w:r>
    </w:p>
    <w:p w14:paraId="7FD7B294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debe ser un n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ú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mero impar mayor o igual que 3. La distancia entre cada flecha</w:t>
      </w:r>
    </w:p>
    <w:p w14:paraId="10EAE6A8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de asteriscos es siempre de 4 espacios. Si la altura introducida por el usuario</w:t>
      </w:r>
    </w:p>
    <w:p w14:paraId="1E9F7D7F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no es un n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ú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mero impar mayor o igual que 3, el programa debe mostrar un</w:t>
      </w:r>
    </w:p>
    <w:p w14:paraId="679E2908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mensaje de error.</w:t>
      </w:r>
    </w:p>
    <w:p w14:paraId="39990514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2"/>
          <w:szCs w:val="22"/>
        </w:rPr>
      </w:pPr>
      <w:r>
        <w:rPr>
          <w:rFonts w:ascii="DejaVuSans" w:eastAsia="DejaVuSans" w:hAnsi="DejaVuSans-Bold" w:cs="DejaVuSans"/>
          <w:color w:val="000000"/>
          <w:sz w:val="22"/>
          <w:szCs w:val="22"/>
        </w:rPr>
        <w:t>Ejemplo 1:</w:t>
      </w:r>
    </w:p>
    <w:p w14:paraId="3E649CB1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Por favor, introduzca la altura de la figura: 7</w:t>
      </w:r>
    </w:p>
    <w:p w14:paraId="34DC16A1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* *</w:t>
      </w:r>
    </w:p>
    <w:p w14:paraId="7A5D00A4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* *</w:t>
      </w:r>
    </w:p>
    <w:p w14:paraId="5CEE91D5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* *</w:t>
      </w:r>
    </w:p>
    <w:p w14:paraId="475D74C4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* *</w:t>
      </w:r>
    </w:p>
    <w:p w14:paraId="67555B9E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* *</w:t>
      </w:r>
    </w:p>
    <w:p w14:paraId="50A8A320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* *</w:t>
      </w:r>
    </w:p>
    <w:p w14:paraId="7086DD96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* *</w:t>
      </w:r>
    </w:p>
    <w:p w14:paraId="00EFB0F7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2"/>
          <w:szCs w:val="22"/>
        </w:rPr>
      </w:pPr>
      <w:r>
        <w:rPr>
          <w:rFonts w:ascii="DejaVuSans" w:eastAsia="DejaVuSans" w:hAnsi="DejaVuSans-Bold" w:cs="DejaVuSans"/>
          <w:color w:val="000000"/>
          <w:sz w:val="22"/>
          <w:szCs w:val="22"/>
        </w:rPr>
        <w:t>Ejemplo 2:</w:t>
      </w:r>
    </w:p>
    <w:p w14:paraId="0664B5BF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Por favor, introduzca la altura de la figura: 3</w:t>
      </w:r>
    </w:p>
    <w:p w14:paraId="609D14D6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* *</w:t>
      </w:r>
    </w:p>
    <w:p w14:paraId="053540C7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* *</w:t>
      </w:r>
    </w:p>
    <w:p w14:paraId="6702BD26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* *</w:t>
      </w:r>
    </w:p>
    <w:p w14:paraId="6F1F571C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2"/>
          <w:szCs w:val="22"/>
        </w:rPr>
      </w:pPr>
      <w:r>
        <w:rPr>
          <w:rFonts w:ascii="DejaVuSans" w:eastAsia="DejaVuSans" w:hAnsi="DejaVuSans-Bold" w:cs="DejaVuSans"/>
          <w:color w:val="000000"/>
          <w:sz w:val="22"/>
          <w:szCs w:val="22"/>
        </w:rPr>
        <w:t>Ejemplo 3:</w:t>
      </w:r>
    </w:p>
    <w:p w14:paraId="205DB420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Por favor, introduzca la altura de la figura: 4</w:t>
      </w:r>
    </w:p>
    <w:p w14:paraId="45D3F948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La altura no es correcta, debe ser un número impar mayor o igual que 3.</w:t>
      </w:r>
    </w:p>
    <w:p w14:paraId="700F07D6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-Bold" w:hAnsi="DejaVuSans-Bold" w:cs="DejaVuSans-Bold"/>
          <w:b/>
          <w:bCs/>
          <w:color w:val="000000"/>
          <w:sz w:val="26"/>
          <w:szCs w:val="26"/>
        </w:rPr>
      </w:pPr>
      <w:r>
        <w:rPr>
          <w:rFonts w:ascii="DejaVuSans-Bold" w:hAnsi="DejaVuSans-Bold" w:cs="DejaVuSans-Bold"/>
          <w:b/>
          <w:bCs/>
          <w:color w:val="000000"/>
          <w:sz w:val="26"/>
          <w:szCs w:val="26"/>
        </w:rPr>
        <w:t>Ejercicio 67</w:t>
      </w:r>
    </w:p>
    <w:p w14:paraId="0BAC7DED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Realiza un programa que pinte una escalera que va descendiendo de izquierda</w:t>
      </w:r>
    </w:p>
    <w:p w14:paraId="7367B733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a derecha. El programa pedir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á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 xml:space="preserve"> el n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ú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mero de escalones y la altura de cada</w:t>
      </w:r>
    </w:p>
    <w:p w14:paraId="6CEC1204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lastRenderedPageBreak/>
        <w:t>escal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ó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n. La anchura de los escalones siempre es la misma: 4 asteriscos.</w:t>
      </w:r>
    </w:p>
    <w:p w14:paraId="377C1246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2"/>
          <w:szCs w:val="22"/>
        </w:rPr>
      </w:pPr>
      <w:r>
        <w:rPr>
          <w:rFonts w:ascii="DejaVuSans" w:eastAsia="DejaVuSans" w:hAnsi="DejaVuSans-Bold" w:cs="DejaVuSans"/>
          <w:color w:val="000000"/>
          <w:sz w:val="22"/>
          <w:szCs w:val="22"/>
        </w:rPr>
        <w:t>Ejemplo 1:</w:t>
      </w:r>
    </w:p>
    <w:p w14:paraId="2DD5D3C8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2"/>
          <w:szCs w:val="22"/>
        </w:rPr>
      </w:pPr>
      <w:r>
        <w:rPr>
          <w:rFonts w:ascii="DejaVuSans" w:eastAsia="DejaVuSans" w:hAnsi="DejaVuSans-Bold" w:cs="DejaVuSans"/>
          <w:color w:val="000000"/>
          <w:sz w:val="18"/>
          <w:szCs w:val="18"/>
        </w:rPr>
        <w:t xml:space="preserve">Bucles </w:t>
      </w:r>
      <w:r>
        <w:rPr>
          <w:rFonts w:ascii="DejaVuSans" w:eastAsia="DejaVuSans" w:hAnsi="DejaVuSans-Bold" w:cs="DejaVuSans"/>
          <w:color w:val="000000"/>
          <w:sz w:val="22"/>
          <w:szCs w:val="22"/>
        </w:rPr>
        <w:t>88</w:t>
      </w:r>
    </w:p>
    <w:p w14:paraId="7F2A7D03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Introduzca el número de escalones: 4</w:t>
      </w:r>
    </w:p>
    <w:p w14:paraId="1C0AE8BC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Introduzca la altura de cada escalón: 2</w:t>
      </w:r>
    </w:p>
    <w:p w14:paraId="698F2586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****</w:t>
      </w:r>
    </w:p>
    <w:p w14:paraId="339F6C7B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****</w:t>
      </w:r>
    </w:p>
    <w:p w14:paraId="06118C9E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********</w:t>
      </w:r>
    </w:p>
    <w:p w14:paraId="6A4C4C62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********</w:t>
      </w:r>
    </w:p>
    <w:p w14:paraId="0C1B3448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************</w:t>
      </w:r>
    </w:p>
    <w:p w14:paraId="0AB1581F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************</w:t>
      </w:r>
    </w:p>
    <w:p w14:paraId="508E45F2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****************</w:t>
      </w:r>
    </w:p>
    <w:p w14:paraId="7D1E46F4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****************</w:t>
      </w:r>
    </w:p>
    <w:p w14:paraId="0D94EA04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2"/>
          <w:szCs w:val="22"/>
        </w:rPr>
      </w:pPr>
      <w:r>
        <w:rPr>
          <w:rFonts w:ascii="DejaVuSans" w:eastAsia="DejaVuSans" w:hAnsi="DejaVuSans-Bold" w:cs="DejaVuSans"/>
          <w:color w:val="000000"/>
          <w:sz w:val="22"/>
          <w:szCs w:val="22"/>
        </w:rPr>
        <w:t>Ejemplo 2:</w:t>
      </w:r>
    </w:p>
    <w:p w14:paraId="24E25A2C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Introduzca el número de escalones: 3</w:t>
      </w:r>
    </w:p>
    <w:p w14:paraId="1AA9FEBD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Introduzca la altura de cada escalón: 3</w:t>
      </w:r>
    </w:p>
    <w:p w14:paraId="069E4758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****</w:t>
      </w:r>
    </w:p>
    <w:p w14:paraId="0123B4AB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****</w:t>
      </w:r>
    </w:p>
    <w:p w14:paraId="51D6B25A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****</w:t>
      </w:r>
    </w:p>
    <w:p w14:paraId="3485034F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********</w:t>
      </w:r>
    </w:p>
    <w:p w14:paraId="6DDCC01E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********</w:t>
      </w:r>
    </w:p>
    <w:p w14:paraId="48C3379C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********</w:t>
      </w:r>
    </w:p>
    <w:p w14:paraId="04392721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************</w:t>
      </w:r>
    </w:p>
    <w:p w14:paraId="1F9ECD18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************</w:t>
      </w:r>
    </w:p>
    <w:p w14:paraId="2A2EDCB9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************</w:t>
      </w:r>
    </w:p>
    <w:p w14:paraId="62D6783A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-Bold" w:hAnsi="DejaVuSans-Bold" w:cs="DejaVuSans-Bold"/>
          <w:b/>
          <w:bCs/>
          <w:color w:val="000000"/>
          <w:sz w:val="26"/>
          <w:szCs w:val="26"/>
        </w:rPr>
      </w:pPr>
      <w:r>
        <w:rPr>
          <w:rFonts w:ascii="DejaVuSans-Bold" w:hAnsi="DejaVuSans-Bold" w:cs="DejaVuSans-Bold"/>
          <w:b/>
          <w:bCs/>
          <w:color w:val="000000"/>
          <w:sz w:val="26"/>
          <w:szCs w:val="26"/>
        </w:rPr>
        <w:t>Ejercicio 68</w:t>
      </w:r>
    </w:p>
    <w:p w14:paraId="58CF2CCC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-Bold" w:hAnsi="DejaVuSans-Bold" w:cs="DejaVuSans-Bold"/>
          <w:b/>
          <w:bCs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Escribe un programa que pida un n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ú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 xml:space="preserve">mero por teclado y que luego lo </w:t>
      </w:r>
      <w:r>
        <w:rPr>
          <w:rFonts w:ascii="DejaVuSans-Bold" w:hAnsi="DejaVuSans-Bold" w:cs="DejaVuSans-Bold"/>
          <w:b/>
          <w:bCs/>
          <w:color w:val="000000"/>
          <w:sz w:val="20"/>
          <w:szCs w:val="20"/>
        </w:rPr>
        <w:t>“disloque”</w:t>
      </w:r>
    </w:p>
    <w:p w14:paraId="1EF6853F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de tal forma que a cada d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í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gito se le suma 1 si es par y se le resta 1 si</w:t>
      </w:r>
    </w:p>
    <w:p w14:paraId="72629461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es impar. Usa long en lugar de int donde sea necesario para admitir n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ú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meros</w:t>
      </w:r>
    </w:p>
    <w:p w14:paraId="4AE34CEA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largos.</w:t>
      </w:r>
    </w:p>
    <w:p w14:paraId="0D0A9AA2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2"/>
          <w:szCs w:val="22"/>
        </w:rPr>
      </w:pPr>
      <w:r>
        <w:rPr>
          <w:rFonts w:ascii="DejaVuSans" w:eastAsia="DejaVuSans" w:hAnsi="DejaVuSans-Bold" w:cs="DejaVuSans"/>
          <w:color w:val="000000"/>
          <w:sz w:val="22"/>
          <w:szCs w:val="22"/>
        </w:rPr>
        <w:t>Ejemplo 1:</w:t>
      </w:r>
    </w:p>
    <w:p w14:paraId="6ADAE25C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Por favor, introduzca un número: 9402</w:t>
      </w:r>
    </w:p>
    <w:p w14:paraId="6A2AD563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Dislocando el 9402 sale el 8513.</w:t>
      </w:r>
    </w:p>
    <w:p w14:paraId="08491B73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2"/>
          <w:szCs w:val="22"/>
        </w:rPr>
      </w:pPr>
      <w:r>
        <w:rPr>
          <w:rFonts w:ascii="DejaVuSans" w:eastAsia="DejaVuSans" w:hAnsi="DejaVuSans-Bold" w:cs="DejaVuSans"/>
          <w:color w:val="000000"/>
          <w:sz w:val="22"/>
          <w:szCs w:val="22"/>
        </w:rPr>
        <w:t>Ejemplo 2:</w:t>
      </w:r>
    </w:p>
    <w:p w14:paraId="77AEAE24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Por favor, introduzca un número: 870958422</w:t>
      </w:r>
    </w:p>
    <w:p w14:paraId="035B9118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Dislocando el 870958422 sale el 961849533.</w:t>
      </w:r>
    </w:p>
    <w:p w14:paraId="6AD9FC7D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2"/>
          <w:szCs w:val="22"/>
        </w:rPr>
      </w:pPr>
      <w:r>
        <w:rPr>
          <w:rFonts w:ascii="DejaVuSans" w:eastAsia="DejaVuSans" w:hAnsi="DejaVuSans-Bold" w:cs="DejaVuSans"/>
          <w:color w:val="000000"/>
          <w:sz w:val="22"/>
          <w:szCs w:val="22"/>
        </w:rPr>
        <w:t>Ejemplo 3:</w:t>
      </w:r>
    </w:p>
    <w:p w14:paraId="47B83F25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Por favor, introduzca un número: 137</w:t>
      </w:r>
    </w:p>
    <w:p w14:paraId="025B527A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Dislocando el 137 sale el 26</w:t>
      </w:r>
    </w:p>
    <w:p w14:paraId="0477B23E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2"/>
          <w:szCs w:val="22"/>
        </w:rPr>
      </w:pPr>
      <w:r>
        <w:rPr>
          <w:rFonts w:ascii="DejaVuSans" w:eastAsia="DejaVuSans" w:hAnsi="DejaVuSans-Bold" w:cs="DejaVuSans"/>
          <w:color w:val="000000"/>
          <w:sz w:val="18"/>
          <w:szCs w:val="18"/>
        </w:rPr>
        <w:t xml:space="preserve">Bucles </w:t>
      </w:r>
      <w:r>
        <w:rPr>
          <w:rFonts w:ascii="DejaVuSans" w:eastAsia="DejaVuSans" w:hAnsi="DejaVuSans-Bold" w:cs="DejaVuSans"/>
          <w:color w:val="000000"/>
          <w:sz w:val="22"/>
          <w:szCs w:val="22"/>
        </w:rPr>
        <w:t>89</w:t>
      </w:r>
    </w:p>
    <w:p w14:paraId="7EFDB689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-Bold" w:hAnsi="DejaVuSans-Bold" w:cs="DejaVuSans-Bold"/>
          <w:b/>
          <w:bCs/>
          <w:color w:val="000000"/>
          <w:sz w:val="26"/>
          <w:szCs w:val="26"/>
        </w:rPr>
      </w:pPr>
      <w:r>
        <w:rPr>
          <w:rFonts w:ascii="DejaVuSans-Bold" w:hAnsi="DejaVuSans-Bold" w:cs="DejaVuSans-Bold"/>
          <w:b/>
          <w:bCs/>
          <w:color w:val="000000"/>
          <w:sz w:val="26"/>
          <w:szCs w:val="26"/>
        </w:rPr>
        <w:t>Ejercicio 69</w:t>
      </w:r>
    </w:p>
    <w:p w14:paraId="66509793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 xml:space="preserve">Realiza un programa que pinte una </w:t>
      </w:r>
      <w:r>
        <w:rPr>
          <w:rFonts w:ascii="DejaVuSans-Bold" w:hAnsi="DejaVuSans-Bold" w:cs="DejaVuSans-Bold"/>
          <w:b/>
          <w:bCs/>
          <w:color w:val="000000"/>
          <w:sz w:val="20"/>
          <w:szCs w:val="20"/>
        </w:rPr>
        <w:t>pirámide maya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. Por los lados, se trata</w:t>
      </w:r>
    </w:p>
    <w:p w14:paraId="3CD3D006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de una pir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á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mide normal y corriente. Por el centro se van pintando l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í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neas de</w:t>
      </w:r>
    </w:p>
    <w:p w14:paraId="24E0460E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asteriscos de forma alterna (empezando por la superior): la primera se pinta,</w:t>
      </w:r>
    </w:p>
    <w:p w14:paraId="4AEC52B0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la segunda no, la tercera s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í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, la cuarta no, etc. La terraza de la pir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á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mide siempre</w:t>
      </w:r>
    </w:p>
    <w:p w14:paraId="672D0E57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tiene 6 asteriscos, por tanto, las l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í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neas centrales que se a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ñ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aden a la pir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á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mide</w:t>
      </w:r>
    </w:p>
    <w:p w14:paraId="468C08BB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normal tienen 4 asteriscos. El programa pedir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á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 xml:space="preserve"> la altura. Se supone que el</w:t>
      </w:r>
    </w:p>
    <w:p w14:paraId="0537C1B5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usuario introducir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á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 xml:space="preserve"> un n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ú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mero entero mayor o igual a 3; no es necesario</w:t>
      </w:r>
    </w:p>
    <w:p w14:paraId="470EF314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comprobar los datos de entrada.</w:t>
      </w:r>
    </w:p>
    <w:p w14:paraId="23901431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2"/>
          <w:szCs w:val="22"/>
        </w:rPr>
      </w:pPr>
      <w:r>
        <w:rPr>
          <w:rFonts w:ascii="DejaVuSans" w:eastAsia="DejaVuSans" w:hAnsi="DejaVuSans-Bold" w:cs="DejaVuSans"/>
          <w:color w:val="000000"/>
          <w:sz w:val="22"/>
          <w:szCs w:val="22"/>
        </w:rPr>
        <w:t>Ejemplo 1:</w:t>
      </w:r>
    </w:p>
    <w:p w14:paraId="6963720B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Introduzca la altura de la pirámide maya: 5</w:t>
      </w:r>
    </w:p>
    <w:p w14:paraId="271AEC76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lastRenderedPageBreak/>
        <w:t>******</w:t>
      </w:r>
    </w:p>
    <w:p w14:paraId="4EEE23E3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** **</w:t>
      </w:r>
    </w:p>
    <w:p w14:paraId="20E39E13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**********</w:t>
      </w:r>
    </w:p>
    <w:p w14:paraId="5733F3E0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**** ****</w:t>
      </w:r>
    </w:p>
    <w:p w14:paraId="7F1FC252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**************</w:t>
      </w:r>
    </w:p>
    <w:p w14:paraId="006EBDDA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DejaVuSans" w:eastAsia="DejaVuSans" w:hAnsi="DejaVuSans-Bold" w:cs="DejaVuSans"/>
          <w:color w:val="000000"/>
          <w:sz w:val="22"/>
          <w:szCs w:val="22"/>
        </w:rPr>
      </w:pPr>
      <w:r>
        <w:rPr>
          <w:rFonts w:ascii="DejaVuSans" w:eastAsia="DejaVuSans" w:hAnsi="DejaVuSans-Bold" w:cs="DejaVuSans"/>
          <w:color w:val="000000"/>
          <w:sz w:val="22"/>
          <w:szCs w:val="22"/>
        </w:rPr>
        <w:t>Ejemplo 2:</w:t>
      </w:r>
    </w:p>
    <w:p w14:paraId="337603A0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Introduzca la altura de la pirámide maya: 8</w:t>
      </w:r>
    </w:p>
    <w:p w14:paraId="5175EA24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******</w:t>
      </w:r>
    </w:p>
    <w:p w14:paraId="33A44454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** **</w:t>
      </w:r>
    </w:p>
    <w:p w14:paraId="3FDE1332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**********</w:t>
      </w:r>
    </w:p>
    <w:p w14:paraId="45934659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**** ****</w:t>
      </w:r>
    </w:p>
    <w:p w14:paraId="3DFE8E5D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**************</w:t>
      </w:r>
    </w:p>
    <w:p w14:paraId="69A84AF1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****** ******</w:t>
      </w:r>
    </w:p>
    <w:p w14:paraId="784FF27D" w14:textId="77777777" w:rsidR="006F5906" w:rsidRDefault="006F5906" w:rsidP="006F5906">
      <w:pPr>
        <w:autoSpaceDE w:val="0"/>
        <w:autoSpaceDN w:val="0"/>
        <w:adjustRightInd w:val="0"/>
        <w:spacing w:after="0" w:line="240" w:lineRule="auto"/>
        <w:jc w:val="left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******************</w:t>
      </w:r>
    </w:p>
    <w:p w14:paraId="2E1697AD" w14:textId="77777777" w:rsidR="00505442" w:rsidRPr="005F7121" w:rsidRDefault="006F5906" w:rsidP="006F5906">
      <w:r>
        <w:rPr>
          <w:rFonts w:ascii="AnonymousPro" w:hAnsi="AnonymousPro" w:cs="AnonymousPro"/>
          <w:color w:val="888888"/>
          <w:sz w:val="18"/>
          <w:szCs w:val="18"/>
        </w:rPr>
        <w:t>******** ********</w:t>
      </w:r>
    </w:p>
    <w:p w14:paraId="33C5A1D6" w14:textId="77777777" w:rsidR="008479AB" w:rsidRDefault="008479AB" w:rsidP="00E01F80">
      <w:pPr>
        <w:ind w:left="142"/>
      </w:pPr>
    </w:p>
    <w:sectPr w:rsidR="008479AB" w:rsidSect="006A1D71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 w:code="9"/>
      <w:pgMar w:top="1453" w:right="1134" w:bottom="1134" w:left="1418" w:header="426" w:footer="29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635729" w14:textId="77777777" w:rsidR="008628F9" w:rsidRDefault="008628F9" w:rsidP="00524988">
      <w:pPr>
        <w:spacing w:after="0" w:line="240" w:lineRule="auto"/>
      </w:pPr>
      <w:r>
        <w:separator/>
      </w:r>
    </w:p>
  </w:endnote>
  <w:endnote w:type="continuationSeparator" w:id="0">
    <w:p w14:paraId="12DF24F7" w14:textId="77777777" w:rsidR="008628F9" w:rsidRDefault="008628F9" w:rsidP="005249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Sans-Bold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DejaVuSans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AnonymousPro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0C6104" w14:textId="77777777" w:rsidR="00E709BA" w:rsidRDefault="00E709B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135E09" w14:textId="4048FFF9" w:rsidR="006A1D71" w:rsidRPr="006A1D71" w:rsidRDefault="006A1D71" w:rsidP="006A1D71">
    <w:pPr>
      <w:tabs>
        <w:tab w:val="center" w:pos="4550"/>
        <w:tab w:val="left" w:pos="5818"/>
      </w:tabs>
      <w:ind w:right="260"/>
      <w:jc w:val="right"/>
      <w:rPr>
        <w:rFonts w:ascii="Calibri" w:hAnsi="Calibri" w:cs="Calibri"/>
        <w:i/>
        <w:color w:val="1F3864" w:themeColor="accent1" w:themeShade="80"/>
        <w:sz w:val="18"/>
      </w:rPr>
    </w:pPr>
    <w:r w:rsidRPr="006A1D71">
      <w:rPr>
        <w:rFonts w:ascii="Calibri" w:hAnsi="Calibri" w:cs="Calibri"/>
        <w:i/>
        <w:color w:val="1F3864" w:themeColor="accent1" w:themeShade="80"/>
        <w:spacing w:val="60"/>
        <w:sz w:val="18"/>
      </w:rPr>
      <w:t>Pg.</w:t>
    </w:r>
    <w:r w:rsidRPr="006A1D71">
      <w:rPr>
        <w:rFonts w:ascii="Calibri" w:hAnsi="Calibri" w:cs="Calibri"/>
        <w:i/>
        <w:color w:val="1F3864" w:themeColor="accent1" w:themeShade="80"/>
        <w:sz w:val="18"/>
      </w:rPr>
      <w:t xml:space="preserve"> </w:t>
    </w:r>
    <w:r w:rsidRPr="006A1D71">
      <w:rPr>
        <w:rFonts w:ascii="Calibri" w:hAnsi="Calibri" w:cs="Calibri"/>
        <w:i/>
        <w:color w:val="1F3864" w:themeColor="accent1" w:themeShade="80"/>
        <w:sz w:val="18"/>
      </w:rPr>
      <w:fldChar w:fldCharType="begin"/>
    </w:r>
    <w:r w:rsidRPr="006A1D71">
      <w:rPr>
        <w:rFonts w:ascii="Calibri" w:hAnsi="Calibri" w:cs="Calibri"/>
        <w:i/>
        <w:color w:val="1F3864" w:themeColor="accent1" w:themeShade="80"/>
        <w:sz w:val="18"/>
      </w:rPr>
      <w:instrText>PAGE   \* MERGEFORMAT</w:instrText>
    </w:r>
    <w:r w:rsidRPr="006A1D71">
      <w:rPr>
        <w:rFonts w:ascii="Calibri" w:hAnsi="Calibri" w:cs="Calibri"/>
        <w:i/>
        <w:color w:val="1F3864" w:themeColor="accent1" w:themeShade="80"/>
        <w:sz w:val="18"/>
      </w:rPr>
      <w:fldChar w:fldCharType="separate"/>
    </w:r>
    <w:r w:rsidR="00EC08EB">
      <w:rPr>
        <w:rFonts w:ascii="Calibri" w:hAnsi="Calibri" w:cs="Calibri"/>
        <w:i/>
        <w:noProof/>
        <w:color w:val="1F3864" w:themeColor="accent1" w:themeShade="80"/>
        <w:sz w:val="18"/>
      </w:rPr>
      <w:t>2</w:t>
    </w:r>
    <w:r w:rsidRPr="006A1D71">
      <w:rPr>
        <w:rFonts w:ascii="Calibri" w:hAnsi="Calibri" w:cs="Calibri"/>
        <w:i/>
        <w:color w:val="1F3864" w:themeColor="accent1" w:themeShade="80"/>
        <w:sz w:val="18"/>
      </w:rPr>
      <w:fldChar w:fldCharType="end"/>
    </w:r>
    <w:r w:rsidRPr="006A1D71">
      <w:rPr>
        <w:rFonts w:ascii="Calibri" w:hAnsi="Calibri" w:cs="Calibri"/>
        <w:i/>
        <w:color w:val="1F3864" w:themeColor="accent1" w:themeShade="80"/>
        <w:sz w:val="18"/>
      </w:rPr>
      <w:t xml:space="preserve"> | </w:t>
    </w:r>
    <w:r w:rsidRPr="006A1D71">
      <w:rPr>
        <w:rFonts w:ascii="Calibri" w:hAnsi="Calibri" w:cs="Calibri"/>
        <w:i/>
        <w:color w:val="1F3864" w:themeColor="accent1" w:themeShade="80"/>
        <w:sz w:val="18"/>
      </w:rPr>
      <w:fldChar w:fldCharType="begin"/>
    </w:r>
    <w:r w:rsidRPr="006A1D71">
      <w:rPr>
        <w:rFonts w:ascii="Calibri" w:hAnsi="Calibri" w:cs="Calibri"/>
        <w:i/>
        <w:color w:val="1F3864" w:themeColor="accent1" w:themeShade="80"/>
        <w:sz w:val="18"/>
      </w:rPr>
      <w:instrText>NUMPAGES  \* Arabic  \* MERGEFORMAT</w:instrText>
    </w:r>
    <w:r w:rsidRPr="006A1D71">
      <w:rPr>
        <w:rFonts w:ascii="Calibri" w:hAnsi="Calibri" w:cs="Calibri"/>
        <w:i/>
        <w:color w:val="1F3864" w:themeColor="accent1" w:themeShade="80"/>
        <w:sz w:val="18"/>
      </w:rPr>
      <w:fldChar w:fldCharType="separate"/>
    </w:r>
    <w:r w:rsidR="00EC08EB">
      <w:rPr>
        <w:rFonts w:ascii="Calibri" w:hAnsi="Calibri" w:cs="Calibri"/>
        <w:i/>
        <w:noProof/>
        <w:color w:val="1F3864" w:themeColor="accent1" w:themeShade="80"/>
        <w:sz w:val="18"/>
      </w:rPr>
      <w:t>10</w:t>
    </w:r>
    <w:r w:rsidRPr="006A1D71">
      <w:rPr>
        <w:rFonts w:ascii="Calibri" w:hAnsi="Calibri" w:cs="Calibri"/>
        <w:i/>
        <w:color w:val="1F3864" w:themeColor="accent1" w:themeShade="80"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A56170" w14:textId="77777777" w:rsidR="00E709BA" w:rsidRDefault="00E709B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8C8BE3" w14:textId="77777777" w:rsidR="008628F9" w:rsidRDefault="008628F9" w:rsidP="00524988">
      <w:pPr>
        <w:spacing w:after="0" w:line="240" w:lineRule="auto"/>
      </w:pPr>
      <w:r>
        <w:separator/>
      </w:r>
    </w:p>
  </w:footnote>
  <w:footnote w:type="continuationSeparator" w:id="0">
    <w:p w14:paraId="611D3845" w14:textId="77777777" w:rsidR="008628F9" w:rsidRDefault="008628F9" w:rsidP="005249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76BA83" w14:textId="77777777" w:rsidR="00E709BA" w:rsidRDefault="00E709BA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9BD0C6" w14:textId="77777777" w:rsidR="00E709BA" w:rsidRDefault="00E709BA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115708" w14:textId="77777777" w:rsidR="00E709BA" w:rsidRDefault="00E709B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0"/>
    <w:multiLevelType w:val="singleLevel"/>
    <w:tmpl w:val="B4221AA4"/>
    <w:lvl w:ilvl="0">
      <w:start w:val="1"/>
      <w:numFmt w:val="bullet"/>
      <w:pStyle w:val="Listaconvietas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1" w15:restartNumberingAfterBreak="0">
    <w:nsid w:val="FFFFFF81"/>
    <w:multiLevelType w:val="singleLevel"/>
    <w:tmpl w:val="F1C4A65A"/>
    <w:lvl w:ilvl="0">
      <w:start w:val="1"/>
      <w:numFmt w:val="bullet"/>
      <w:pStyle w:val="Listaconvietas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2" w15:restartNumberingAfterBreak="0">
    <w:nsid w:val="FFFFFF89"/>
    <w:multiLevelType w:val="singleLevel"/>
    <w:tmpl w:val="95D8FDA0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63F514C"/>
    <w:multiLevelType w:val="hybridMultilevel"/>
    <w:tmpl w:val="7F14AA62"/>
    <w:lvl w:ilvl="0" w:tplc="9CF854E0">
      <w:start w:val="1"/>
      <w:numFmt w:val="bullet"/>
      <w:pStyle w:val="Prrafodelista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DC0694"/>
    <w:multiLevelType w:val="multilevel"/>
    <w:tmpl w:val="A12A77E2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1632324B"/>
    <w:multiLevelType w:val="hybridMultilevel"/>
    <w:tmpl w:val="F64A2B42"/>
    <w:lvl w:ilvl="0" w:tplc="3D4AB2A6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222" w:hanging="360"/>
      </w:pPr>
    </w:lvl>
    <w:lvl w:ilvl="2" w:tplc="0C0A001B" w:tentative="1">
      <w:start w:val="1"/>
      <w:numFmt w:val="lowerRoman"/>
      <w:lvlText w:val="%3."/>
      <w:lvlJc w:val="right"/>
      <w:pPr>
        <w:ind w:left="1942" w:hanging="180"/>
      </w:pPr>
    </w:lvl>
    <w:lvl w:ilvl="3" w:tplc="0C0A000F" w:tentative="1">
      <w:start w:val="1"/>
      <w:numFmt w:val="decimal"/>
      <w:lvlText w:val="%4."/>
      <w:lvlJc w:val="left"/>
      <w:pPr>
        <w:ind w:left="2662" w:hanging="360"/>
      </w:pPr>
    </w:lvl>
    <w:lvl w:ilvl="4" w:tplc="0C0A0019" w:tentative="1">
      <w:start w:val="1"/>
      <w:numFmt w:val="lowerLetter"/>
      <w:lvlText w:val="%5."/>
      <w:lvlJc w:val="left"/>
      <w:pPr>
        <w:ind w:left="3382" w:hanging="360"/>
      </w:pPr>
    </w:lvl>
    <w:lvl w:ilvl="5" w:tplc="0C0A001B" w:tentative="1">
      <w:start w:val="1"/>
      <w:numFmt w:val="lowerRoman"/>
      <w:lvlText w:val="%6."/>
      <w:lvlJc w:val="right"/>
      <w:pPr>
        <w:ind w:left="4102" w:hanging="180"/>
      </w:pPr>
    </w:lvl>
    <w:lvl w:ilvl="6" w:tplc="0C0A000F" w:tentative="1">
      <w:start w:val="1"/>
      <w:numFmt w:val="decimal"/>
      <w:lvlText w:val="%7."/>
      <w:lvlJc w:val="left"/>
      <w:pPr>
        <w:ind w:left="4822" w:hanging="360"/>
      </w:pPr>
    </w:lvl>
    <w:lvl w:ilvl="7" w:tplc="0C0A0019" w:tentative="1">
      <w:start w:val="1"/>
      <w:numFmt w:val="lowerLetter"/>
      <w:lvlText w:val="%8."/>
      <w:lvlJc w:val="left"/>
      <w:pPr>
        <w:ind w:left="5542" w:hanging="360"/>
      </w:pPr>
    </w:lvl>
    <w:lvl w:ilvl="8" w:tplc="0C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6" w15:restartNumberingAfterBreak="0">
    <w:nsid w:val="2A012A3E"/>
    <w:multiLevelType w:val="hybridMultilevel"/>
    <w:tmpl w:val="6E74BF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663F9E"/>
    <w:multiLevelType w:val="hybridMultilevel"/>
    <w:tmpl w:val="88827A4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A42B1C"/>
    <w:multiLevelType w:val="hybridMultilevel"/>
    <w:tmpl w:val="1154043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6B495C"/>
    <w:multiLevelType w:val="hybridMultilevel"/>
    <w:tmpl w:val="2B3878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B627A98"/>
    <w:multiLevelType w:val="hybridMultilevel"/>
    <w:tmpl w:val="0B9265CA"/>
    <w:lvl w:ilvl="0" w:tplc="73A60C90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1" w15:restartNumberingAfterBreak="0">
    <w:nsid w:val="7A672242"/>
    <w:multiLevelType w:val="hybridMultilevel"/>
    <w:tmpl w:val="05AE2B92"/>
    <w:lvl w:ilvl="0" w:tplc="0C0A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2" w15:restartNumberingAfterBreak="0">
    <w:nsid w:val="7FCB5B48"/>
    <w:multiLevelType w:val="hybridMultilevel"/>
    <w:tmpl w:val="5FCCA2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5224511">
    <w:abstractNumId w:val="12"/>
  </w:num>
  <w:num w:numId="2" w16cid:durableId="1655252995">
    <w:abstractNumId w:val="9"/>
  </w:num>
  <w:num w:numId="3" w16cid:durableId="188496475">
    <w:abstractNumId w:val="6"/>
  </w:num>
  <w:num w:numId="4" w16cid:durableId="617376927">
    <w:abstractNumId w:val="2"/>
  </w:num>
  <w:num w:numId="5" w16cid:durableId="1953391400">
    <w:abstractNumId w:val="4"/>
  </w:num>
  <w:num w:numId="6" w16cid:durableId="602109960">
    <w:abstractNumId w:val="8"/>
  </w:num>
  <w:num w:numId="7" w16cid:durableId="1112168860">
    <w:abstractNumId w:val="5"/>
  </w:num>
  <w:num w:numId="8" w16cid:durableId="1116949422">
    <w:abstractNumId w:val="2"/>
    <w:lvlOverride w:ilvl="0">
      <w:startOverride w:val="1"/>
    </w:lvlOverride>
  </w:num>
  <w:num w:numId="9" w16cid:durableId="1492797024">
    <w:abstractNumId w:val="1"/>
  </w:num>
  <w:num w:numId="10" w16cid:durableId="1531065800">
    <w:abstractNumId w:val="0"/>
  </w:num>
  <w:num w:numId="11" w16cid:durableId="1351253275">
    <w:abstractNumId w:val="7"/>
  </w:num>
  <w:num w:numId="12" w16cid:durableId="802885409">
    <w:abstractNumId w:val="4"/>
  </w:num>
  <w:num w:numId="13" w16cid:durableId="263809433">
    <w:abstractNumId w:val="4"/>
  </w:num>
  <w:num w:numId="14" w16cid:durableId="424155584">
    <w:abstractNumId w:val="10"/>
  </w:num>
  <w:num w:numId="15" w16cid:durableId="2058700981">
    <w:abstractNumId w:val="11"/>
  </w:num>
  <w:num w:numId="16" w16cid:durableId="19147031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906"/>
    <w:rsid w:val="00023FDB"/>
    <w:rsid w:val="00044941"/>
    <w:rsid w:val="000711F8"/>
    <w:rsid w:val="0007419F"/>
    <w:rsid w:val="00076856"/>
    <w:rsid w:val="00080609"/>
    <w:rsid w:val="000842A6"/>
    <w:rsid w:val="00097C80"/>
    <w:rsid w:val="000A1031"/>
    <w:rsid w:val="000A6FEB"/>
    <w:rsid w:val="000D3085"/>
    <w:rsid w:val="000F073F"/>
    <w:rsid w:val="00104F3A"/>
    <w:rsid w:val="001211C3"/>
    <w:rsid w:val="00131D7B"/>
    <w:rsid w:val="00134904"/>
    <w:rsid w:val="00151A42"/>
    <w:rsid w:val="001542CE"/>
    <w:rsid w:val="00157FE5"/>
    <w:rsid w:val="00190EBA"/>
    <w:rsid w:val="001A40CE"/>
    <w:rsid w:val="001D3008"/>
    <w:rsid w:val="001E3ADA"/>
    <w:rsid w:val="002261A4"/>
    <w:rsid w:val="00243467"/>
    <w:rsid w:val="00254DE7"/>
    <w:rsid w:val="0025520F"/>
    <w:rsid w:val="00296842"/>
    <w:rsid w:val="002A4BA4"/>
    <w:rsid w:val="002E137C"/>
    <w:rsid w:val="002F1EA7"/>
    <w:rsid w:val="003169C1"/>
    <w:rsid w:val="00381AE3"/>
    <w:rsid w:val="003A12F3"/>
    <w:rsid w:val="003D18C5"/>
    <w:rsid w:val="003F06F7"/>
    <w:rsid w:val="003F67EF"/>
    <w:rsid w:val="00432A3E"/>
    <w:rsid w:val="0044153F"/>
    <w:rsid w:val="00450CE4"/>
    <w:rsid w:val="004524A0"/>
    <w:rsid w:val="00457051"/>
    <w:rsid w:val="00473DBC"/>
    <w:rsid w:val="00475EA9"/>
    <w:rsid w:val="00481FAD"/>
    <w:rsid w:val="00483FFD"/>
    <w:rsid w:val="004944EB"/>
    <w:rsid w:val="004A5863"/>
    <w:rsid w:val="004B1C40"/>
    <w:rsid w:val="004C38B2"/>
    <w:rsid w:val="004D2AF8"/>
    <w:rsid w:val="00505442"/>
    <w:rsid w:val="005244D5"/>
    <w:rsid w:val="00524988"/>
    <w:rsid w:val="0054343A"/>
    <w:rsid w:val="00563FE4"/>
    <w:rsid w:val="00567885"/>
    <w:rsid w:val="005733DE"/>
    <w:rsid w:val="00575138"/>
    <w:rsid w:val="00575C9D"/>
    <w:rsid w:val="005854E9"/>
    <w:rsid w:val="0058758D"/>
    <w:rsid w:val="005C0CC8"/>
    <w:rsid w:val="005C70EA"/>
    <w:rsid w:val="005D33FB"/>
    <w:rsid w:val="005E7F00"/>
    <w:rsid w:val="005F7121"/>
    <w:rsid w:val="00623D45"/>
    <w:rsid w:val="00635D86"/>
    <w:rsid w:val="00646886"/>
    <w:rsid w:val="00650A92"/>
    <w:rsid w:val="00671319"/>
    <w:rsid w:val="00680F6D"/>
    <w:rsid w:val="0069051F"/>
    <w:rsid w:val="00691B96"/>
    <w:rsid w:val="00693B83"/>
    <w:rsid w:val="00697BFC"/>
    <w:rsid w:val="006A1D71"/>
    <w:rsid w:val="006B5100"/>
    <w:rsid w:val="006F5906"/>
    <w:rsid w:val="006F6F1F"/>
    <w:rsid w:val="00723311"/>
    <w:rsid w:val="00731640"/>
    <w:rsid w:val="0078225B"/>
    <w:rsid w:val="00783197"/>
    <w:rsid w:val="007B186B"/>
    <w:rsid w:val="007B1CB5"/>
    <w:rsid w:val="007C0916"/>
    <w:rsid w:val="007C5544"/>
    <w:rsid w:val="0081341C"/>
    <w:rsid w:val="008222C1"/>
    <w:rsid w:val="00823A60"/>
    <w:rsid w:val="00824262"/>
    <w:rsid w:val="008479AB"/>
    <w:rsid w:val="008628F9"/>
    <w:rsid w:val="0087326A"/>
    <w:rsid w:val="00874AA1"/>
    <w:rsid w:val="008B64F9"/>
    <w:rsid w:val="008C7668"/>
    <w:rsid w:val="009049EE"/>
    <w:rsid w:val="009176CC"/>
    <w:rsid w:val="009236D7"/>
    <w:rsid w:val="00933691"/>
    <w:rsid w:val="00941B6B"/>
    <w:rsid w:val="009571F7"/>
    <w:rsid w:val="00973673"/>
    <w:rsid w:val="00975CA2"/>
    <w:rsid w:val="009860FB"/>
    <w:rsid w:val="00987EE4"/>
    <w:rsid w:val="00993B49"/>
    <w:rsid w:val="00994919"/>
    <w:rsid w:val="009C6E9F"/>
    <w:rsid w:val="009D7395"/>
    <w:rsid w:val="009F173E"/>
    <w:rsid w:val="00A270B7"/>
    <w:rsid w:val="00A35720"/>
    <w:rsid w:val="00A50F57"/>
    <w:rsid w:val="00A774AA"/>
    <w:rsid w:val="00AA2CA5"/>
    <w:rsid w:val="00AF0636"/>
    <w:rsid w:val="00B1212C"/>
    <w:rsid w:val="00B52F10"/>
    <w:rsid w:val="00B60D86"/>
    <w:rsid w:val="00BB0993"/>
    <w:rsid w:val="00BF0C48"/>
    <w:rsid w:val="00C13595"/>
    <w:rsid w:val="00C406F6"/>
    <w:rsid w:val="00C40895"/>
    <w:rsid w:val="00CA1AC5"/>
    <w:rsid w:val="00CD35FB"/>
    <w:rsid w:val="00CE74C1"/>
    <w:rsid w:val="00DA23E2"/>
    <w:rsid w:val="00DA2458"/>
    <w:rsid w:val="00E01F80"/>
    <w:rsid w:val="00E02BD5"/>
    <w:rsid w:val="00E06C15"/>
    <w:rsid w:val="00E17910"/>
    <w:rsid w:val="00E709BA"/>
    <w:rsid w:val="00E87C7D"/>
    <w:rsid w:val="00E96D02"/>
    <w:rsid w:val="00EB7D3D"/>
    <w:rsid w:val="00EC08EB"/>
    <w:rsid w:val="00F1312A"/>
    <w:rsid w:val="00F37701"/>
    <w:rsid w:val="00F46CA9"/>
    <w:rsid w:val="00F567C9"/>
    <w:rsid w:val="00F65417"/>
    <w:rsid w:val="00F80CCE"/>
    <w:rsid w:val="00F84D2E"/>
    <w:rsid w:val="00FA6F20"/>
    <w:rsid w:val="00FC27C7"/>
    <w:rsid w:val="00FF7BFD"/>
    <w:rsid w:val="4BDEC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46DFAF"/>
  <w15:chartTrackingRefBased/>
  <w15:docId w15:val="{E94D26BC-4EF1-4998-9205-BC6D9457C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2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iPriority="5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98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520F"/>
    <w:pPr>
      <w:jc w:val="both"/>
    </w:pPr>
    <w:rPr>
      <w:rFonts w:ascii="Georgia" w:hAnsi="Georgia"/>
    </w:rPr>
  </w:style>
  <w:style w:type="paragraph" w:styleId="Ttulo1">
    <w:name w:val="heading 1"/>
    <w:basedOn w:val="Normal"/>
    <w:next w:val="Normal"/>
    <w:link w:val="Ttulo1Car"/>
    <w:uiPriority w:val="2"/>
    <w:qFormat/>
    <w:rsid w:val="009D7395"/>
    <w:pPr>
      <w:keepNext/>
      <w:keepLines/>
      <w:numPr>
        <w:numId w:val="5"/>
      </w:numPr>
      <w:contextualSpacing/>
      <w:outlineLvl w:val="0"/>
    </w:pPr>
    <w:rPr>
      <w:rFonts w:eastAsiaTheme="majorEastAsia" w:cstheme="majorBidi"/>
      <w:b/>
      <w:color w:val="1F4E79" w:themeColor="accent5" w:themeShade="80"/>
      <w:sz w:val="28"/>
      <w:szCs w:val="32"/>
      <w:u w:val="single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993B49"/>
    <w:pPr>
      <w:numPr>
        <w:ilvl w:val="1"/>
        <w:numId w:val="5"/>
      </w:numPr>
      <w:ind w:left="851" w:hanging="851"/>
      <w:contextualSpacing/>
      <w:outlineLvl w:val="1"/>
    </w:pPr>
    <w:rPr>
      <w:rFonts w:eastAsiaTheme="majorEastAsia" w:cstheme="majorBidi"/>
      <w:b/>
      <w:color w:val="1F3864" w:themeColor="accent1" w:themeShade="80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A4BA4"/>
    <w:pPr>
      <w:numPr>
        <w:ilvl w:val="2"/>
        <w:numId w:val="5"/>
      </w:numPr>
      <w:contextualSpacing/>
      <w:outlineLvl w:val="2"/>
    </w:pPr>
    <w:rPr>
      <w:rFonts w:eastAsiaTheme="majorEastAsia" w:cstheme="majorBidi"/>
      <w:b/>
      <w:i/>
      <w:color w:val="2E74B5" w:themeColor="accent5" w:themeShade="BF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81AE3"/>
    <w:pPr>
      <w:keepNext/>
      <w:keepLines/>
      <w:numPr>
        <w:ilvl w:val="3"/>
        <w:numId w:val="5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81AE3"/>
    <w:pPr>
      <w:keepNext/>
      <w:keepLines/>
      <w:numPr>
        <w:ilvl w:val="4"/>
        <w:numId w:val="5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81AE3"/>
    <w:pPr>
      <w:keepNext/>
      <w:keepLines/>
      <w:numPr>
        <w:ilvl w:val="5"/>
        <w:numId w:val="5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81AE3"/>
    <w:pPr>
      <w:keepNext/>
      <w:keepLines/>
      <w:numPr>
        <w:ilvl w:val="6"/>
        <w:numId w:val="5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81AE3"/>
    <w:pPr>
      <w:keepNext/>
      <w:keepLines/>
      <w:numPr>
        <w:ilvl w:val="7"/>
        <w:numId w:val="5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81AE3"/>
    <w:pPr>
      <w:keepNext/>
      <w:keepLines/>
      <w:numPr>
        <w:ilvl w:val="8"/>
        <w:numId w:val="5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Listaconvietas">
    <w:name w:val="List Bullet"/>
    <w:basedOn w:val="Normal"/>
    <w:autoRedefine/>
    <w:uiPriority w:val="11"/>
    <w:qFormat/>
    <w:rsid w:val="006B5100"/>
    <w:pPr>
      <w:numPr>
        <w:numId w:val="4"/>
      </w:numPr>
      <w:ind w:left="714" w:hanging="357"/>
      <w:contextualSpacing/>
    </w:pPr>
    <w:rPr>
      <w:color w:val="002060"/>
    </w:rPr>
  </w:style>
  <w:style w:type="paragraph" w:styleId="Ttulo">
    <w:name w:val="Title"/>
    <w:basedOn w:val="Normal"/>
    <w:next w:val="Normal"/>
    <w:link w:val="TtuloCar"/>
    <w:uiPriority w:val="1"/>
    <w:qFormat/>
    <w:rsid w:val="004524A0"/>
    <w:pPr>
      <w:spacing w:after="600" w:line="360" w:lineRule="auto"/>
      <w:contextualSpacing/>
      <w:jc w:val="center"/>
    </w:pPr>
    <w:rPr>
      <w:rFonts w:eastAsiaTheme="majorEastAsia" w:cstheme="majorBidi"/>
      <w:b/>
      <w:kern w:val="28"/>
      <w:sz w:val="32"/>
      <w:szCs w:val="56"/>
    </w:rPr>
  </w:style>
  <w:style w:type="character" w:customStyle="1" w:styleId="TtuloCar">
    <w:name w:val="Título Car"/>
    <w:basedOn w:val="Fuentedeprrafopredeter"/>
    <w:link w:val="Ttulo"/>
    <w:uiPriority w:val="1"/>
    <w:rsid w:val="004524A0"/>
    <w:rPr>
      <w:rFonts w:ascii="Georgia" w:eastAsiaTheme="majorEastAsia" w:hAnsi="Georgia" w:cstheme="majorBidi"/>
      <w:b/>
      <w:kern w:val="28"/>
      <w:sz w:val="32"/>
      <w:szCs w:val="56"/>
    </w:rPr>
  </w:style>
  <w:style w:type="character" w:customStyle="1" w:styleId="Ttulo1Car">
    <w:name w:val="Título 1 Car"/>
    <w:basedOn w:val="Fuentedeprrafopredeter"/>
    <w:link w:val="Ttulo1"/>
    <w:uiPriority w:val="2"/>
    <w:rsid w:val="009D7395"/>
    <w:rPr>
      <w:rFonts w:ascii="Georgia" w:eastAsiaTheme="majorEastAsia" w:hAnsi="Georgia" w:cstheme="majorBidi"/>
      <w:b/>
      <w:color w:val="1F4E79" w:themeColor="accent5" w:themeShade="80"/>
      <w:sz w:val="28"/>
      <w:szCs w:val="32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993B49"/>
    <w:rPr>
      <w:rFonts w:ascii="Georgia" w:eastAsiaTheme="majorEastAsia" w:hAnsi="Georgia" w:cstheme="majorBidi"/>
      <w:b/>
      <w:color w:val="1F3864" w:themeColor="accent1" w:themeShade="80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2A4BA4"/>
    <w:rPr>
      <w:rFonts w:ascii="Georgia" w:eastAsiaTheme="majorEastAsia" w:hAnsi="Georgia" w:cstheme="majorBidi"/>
      <w:b/>
      <w:i/>
      <w:color w:val="2E74B5" w:themeColor="accent5" w:themeShade="BF"/>
    </w:rPr>
  </w:style>
  <w:style w:type="paragraph" w:styleId="Encabezado">
    <w:name w:val="header"/>
    <w:basedOn w:val="Normal"/>
    <w:link w:val="EncabezadoCar"/>
    <w:uiPriority w:val="99"/>
    <w:unhideWhenUsed/>
    <w:rsid w:val="00874A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74AA1"/>
  </w:style>
  <w:style w:type="paragraph" w:styleId="Piedepgina">
    <w:name w:val="footer"/>
    <w:basedOn w:val="Normal"/>
    <w:link w:val="PiedepginaCar"/>
    <w:uiPriority w:val="99"/>
    <w:unhideWhenUsed/>
    <w:rsid w:val="00874A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74AA1"/>
  </w:style>
  <w:style w:type="character" w:styleId="Textodelmarcadordeposicin">
    <w:name w:val="Placeholder Text"/>
    <w:basedOn w:val="Fuentedeprrafopredeter"/>
    <w:uiPriority w:val="99"/>
    <w:semiHidden/>
    <w:rsid w:val="00874AA1"/>
    <w:rPr>
      <w:color w:val="808080"/>
    </w:rPr>
  </w:style>
  <w:style w:type="paragraph" w:customStyle="1" w:styleId="Normalconsangra">
    <w:name w:val="Normal;con sangría"/>
    <w:basedOn w:val="Normal"/>
    <w:uiPriority w:val="12"/>
    <w:qFormat/>
    <w:rsid w:val="00874AA1"/>
    <w:pPr>
      <w:ind w:left="720"/>
      <w:contextualSpacing/>
    </w:pPr>
  </w:style>
  <w:style w:type="paragraph" w:styleId="TtuloTDC">
    <w:name w:val="TOC Heading"/>
    <w:basedOn w:val="Ttulo1"/>
    <w:next w:val="Normal"/>
    <w:uiPriority w:val="39"/>
    <w:unhideWhenUsed/>
    <w:qFormat/>
    <w:rsid w:val="000D3085"/>
    <w:pPr>
      <w:spacing w:before="240" w:after="0"/>
      <w:contextualSpacing w:val="0"/>
      <w:outlineLvl w:val="9"/>
    </w:pPr>
    <w:rPr>
      <w:rFonts w:asciiTheme="majorHAnsi" w:hAnsiTheme="majorHAnsi"/>
      <w:b w:val="0"/>
      <w:color w:val="2F5496" w:themeColor="accent1" w:themeShade="BF"/>
      <w:sz w:val="32"/>
      <w:u w:val="none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0D308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D3085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0D3085"/>
    <w:rPr>
      <w:color w:val="0563C1" w:themeColor="hyperlink"/>
      <w:u w:val="singl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81AE3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81AE3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81AE3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81AE3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81AE3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81AE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DC3">
    <w:name w:val="toc 3"/>
    <w:basedOn w:val="Normal"/>
    <w:next w:val="Normal"/>
    <w:autoRedefine/>
    <w:uiPriority w:val="39"/>
    <w:unhideWhenUsed/>
    <w:rsid w:val="00731640"/>
    <w:pPr>
      <w:spacing w:after="100"/>
      <w:ind w:left="480"/>
    </w:pPr>
  </w:style>
  <w:style w:type="paragraph" w:styleId="Prrafodelista">
    <w:name w:val="List Paragraph"/>
    <w:basedOn w:val="Normal"/>
    <w:autoRedefine/>
    <w:uiPriority w:val="34"/>
    <w:unhideWhenUsed/>
    <w:qFormat/>
    <w:rsid w:val="005F7121"/>
    <w:pPr>
      <w:numPr>
        <w:numId w:val="16"/>
      </w:numPr>
      <w:ind w:right="57"/>
      <w:contextualSpacing/>
      <w:jc w:val="left"/>
    </w:pPr>
    <w:rPr>
      <w:color w:val="002060"/>
    </w:rPr>
  </w:style>
  <w:style w:type="table" w:styleId="Listamedia2-nfasis1">
    <w:name w:val="Medium List 2 Accent 1"/>
    <w:basedOn w:val="Tablanormal"/>
    <w:uiPriority w:val="66"/>
    <w:rsid w:val="00AF063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2"/>
      <w:szCs w:val="22"/>
      <w:lang w:eastAsia="es-ES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Tablaconcuadrcula">
    <w:name w:val="Table Grid"/>
    <w:basedOn w:val="Tablanormal"/>
    <w:uiPriority w:val="39"/>
    <w:rsid w:val="007233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5oscura-nfasis5">
    <w:name w:val="Grid Table 5 Dark Accent 5"/>
    <w:basedOn w:val="Tablanormal"/>
    <w:uiPriority w:val="50"/>
    <w:rsid w:val="00E06C1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paragraph" w:styleId="Sinespaciado">
    <w:name w:val="No Spacing"/>
    <w:link w:val="SinespaciadoCar"/>
    <w:uiPriority w:val="98"/>
    <w:qFormat/>
    <w:rsid w:val="00B52F10"/>
    <w:pPr>
      <w:spacing w:after="0" w:line="240" w:lineRule="auto"/>
    </w:pPr>
    <w:rPr>
      <w:rFonts w:eastAsiaTheme="minorEastAsia"/>
      <w:sz w:val="22"/>
      <w:szCs w:val="22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B52F10"/>
    <w:rPr>
      <w:rFonts w:eastAsiaTheme="minorEastAsia"/>
      <w:sz w:val="22"/>
      <w:szCs w:val="22"/>
      <w:lang w:eastAsia="es-ES"/>
    </w:rPr>
  </w:style>
  <w:style w:type="paragraph" w:styleId="Descripcin">
    <w:name w:val="caption"/>
    <w:basedOn w:val="Normal"/>
    <w:next w:val="Normal"/>
    <w:uiPriority w:val="35"/>
    <w:unhideWhenUsed/>
    <w:qFormat/>
    <w:rsid w:val="0067131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encabezado1">
    <w:name w:val="encabezado 1"/>
    <w:basedOn w:val="Normal"/>
    <w:next w:val="Normal"/>
    <w:link w:val="Carcterdeencabezado1"/>
    <w:uiPriority w:val="9"/>
    <w:qFormat/>
    <w:rsid w:val="00AA2CA5"/>
    <w:pPr>
      <w:spacing w:before="60" w:after="40" w:line="240" w:lineRule="auto"/>
      <w:outlineLvl w:val="0"/>
    </w:pPr>
    <w:rPr>
      <w:rFonts w:asciiTheme="majorHAnsi" w:eastAsiaTheme="majorEastAsia" w:hAnsiTheme="majorHAnsi" w:cstheme="majorBidi"/>
      <w:b/>
      <w:bCs/>
      <w:color w:val="4472C4" w:themeColor="accent1"/>
      <w:sz w:val="20"/>
      <w:szCs w:val="20"/>
      <w:lang w:eastAsia="es-ES"/>
    </w:rPr>
  </w:style>
  <w:style w:type="paragraph" w:customStyle="1" w:styleId="Ttulo10">
    <w:name w:val="Título1"/>
    <w:basedOn w:val="Normal"/>
    <w:link w:val="Carcterdettulo"/>
    <w:uiPriority w:val="2"/>
    <w:qFormat/>
    <w:rsid w:val="00AA2CA5"/>
    <w:pPr>
      <w:spacing w:after="0" w:line="240" w:lineRule="auto"/>
    </w:pPr>
    <w:rPr>
      <w:rFonts w:asciiTheme="majorHAnsi" w:eastAsiaTheme="majorEastAsia" w:hAnsiTheme="majorHAnsi" w:cstheme="majorBidi"/>
      <w:b/>
      <w:bCs/>
      <w:color w:val="000000" w:themeColor="text1"/>
      <w:kern w:val="28"/>
      <w:sz w:val="60"/>
      <w:szCs w:val="60"/>
      <w:lang w:eastAsia="es-ES"/>
    </w:rPr>
  </w:style>
  <w:style w:type="character" w:customStyle="1" w:styleId="Carcterdettulo">
    <w:name w:val="Carácter de título"/>
    <w:basedOn w:val="Fuentedeprrafopredeter"/>
    <w:link w:val="Ttulo10"/>
    <w:uiPriority w:val="2"/>
    <w:rsid w:val="00AA2CA5"/>
    <w:rPr>
      <w:rFonts w:asciiTheme="majorHAnsi" w:eastAsiaTheme="majorEastAsia" w:hAnsiTheme="majorHAnsi" w:cstheme="majorBidi"/>
      <w:b/>
      <w:bCs/>
      <w:color w:val="000000" w:themeColor="text1"/>
      <w:kern w:val="28"/>
      <w:sz w:val="60"/>
      <w:szCs w:val="60"/>
      <w:lang w:eastAsia="es-ES"/>
    </w:rPr>
  </w:style>
  <w:style w:type="table" w:customStyle="1" w:styleId="Programadelecciones">
    <w:name w:val="Programa de lecciones"/>
    <w:basedOn w:val="Tablanormal"/>
    <w:uiPriority w:val="99"/>
    <w:rsid w:val="00AA2CA5"/>
    <w:pPr>
      <w:spacing w:before="60" w:after="60" w:line="288" w:lineRule="auto"/>
    </w:pPr>
    <w:rPr>
      <w:rFonts w:eastAsiaTheme="minorEastAsia"/>
      <w:color w:val="404040" w:themeColor="text1" w:themeTint="BF"/>
      <w:sz w:val="18"/>
      <w:szCs w:val="18"/>
      <w:lang w:eastAsia="es-ES"/>
    </w:rPr>
    <w:tblPr>
      <w:tblCellMar>
        <w:left w:w="0" w:type="dxa"/>
        <w:right w:w="0" w:type="dxa"/>
      </w:tblCellMar>
    </w:tblPr>
    <w:tblStylePr w:type="firstRow">
      <w:pPr>
        <w:wordWrap/>
        <w:spacing w:beforeLines="0" w:before="40" w:beforeAutospacing="0" w:afterLines="0" w:after="40" w:afterAutospacing="0" w:line="240" w:lineRule="auto"/>
        <w:contextualSpacing/>
      </w:pPr>
      <w:tblPr/>
      <w:tcPr>
        <w:tcBorders>
          <w:top w:val="nil"/>
          <w:left w:val="nil"/>
          <w:bottom w:val="single" w:sz="8" w:space="0" w:color="000000" w:themeColor="text1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Carcterdeencabezado1">
    <w:name w:val="Carácter de encabezado 1"/>
    <w:basedOn w:val="Fuentedeprrafopredeter"/>
    <w:link w:val="encabezado1"/>
    <w:uiPriority w:val="9"/>
    <w:rsid w:val="00AA2CA5"/>
    <w:rPr>
      <w:rFonts w:asciiTheme="majorHAnsi" w:eastAsiaTheme="majorEastAsia" w:hAnsiTheme="majorHAnsi" w:cstheme="majorBidi"/>
      <w:b/>
      <w:bCs/>
      <w:color w:val="4472C4" w:themeColor="accent1"/>
      <w:sz w:val="20"/>
      <w:szCs w:val="20"/>
      <w:lang w:eastAsia="es-ES"/>
    </w:rPr>
  </w:style>
  <w:style w:type="paragraph" w:customStyle="1" w:styleId="Listadevietas">
    <w:name w:val="Lista de viñetas"/>
    <w:basedOn w:val="Normal"/>
    <w:autoRedefine/>
    <w:uiPriority w:val="3"/>
    <w:unhideWhenUsed/>
    <w:qFormat/>
    <w:rsid w:val="005F7121"/>
  </w:style>
  <w:style w:type="paragraph" w:customStyle="1" w:styleId="Nombremesyao">
    <w:name w:val="Nombre;mes y año"/>
    <w:basedOn w:val="Normal"/>
    <w:uiPriority w:val="3"/>
    <w:qFormat/>
    <w:rsid w:val="00AA2CA5"/>
    <w:pPr>
      <w:spacing w:after="80" w:line="240" w:lineRule="auto"/>
      <w:contextualSpacing/>
    </w:pPr>
    <w:rPr>
      <w:rFonts w:asciiTheme="minorHAnsi" w:hAnsiTheme="minorHAnsi"/>
      <w:color w:val="000000" w:themeColor="text1"/>
      <w:kern w:val="28"/>
      <w:sz w:val="32"/>
      <w:szCs w:val="22"/>
      <w:lang w:eastAsia="ja-JP"/>
    </w:rPr>
  </w:style>
  <w:style w:type="table" w:customStyle="1" w:styleId="Tareassemanales">
    <w:name w:val="Tareas semanales"/>
    <w:basedOn w:val="Tablanormal"/>
    <w:uiPriority w:val="99"/>
    <w:rsid w:val="00AA2CA5"/>
    <w:pPr>
      <w:spacing w:before="40" w:after="40" w:line="240" w:lineRule="auto"/>
    </w:pPr>
    <w:rPr>
      <w:color w:val="595959" w:themeColor="text1" w:themeTint="A6"/>
      <w:sz w:val="22"/>
      <w:szCs w:val="22"/>
      <w:lang w:eastAsia="ja-JP"/>
    </w:rPr>
    <w:tblPr>
      <w:tblStyleColBandSize w:val="1"/>
      <w:tblBorders>
        <w:left w:val="single" w:sz="4" w:space="0" w:color="A6A6A6" w:themeColor="background1" w:themeShade="A6"/>
        <w:bottom w:val="single" w:sz="4" w:space="0" w:color="A6A6A6" w:themeColor="background1" w:themeShade="A6"/>
        <w:right w:val="single" w:sz="4" w:space="0" w:color="A6A6A6" w:themeColor="background1" w:themeShade="A6"/>
        <w:insideH w:val="single" w:sz="2" w:space="0" w:color="D9D9D9" w:themeColor="background1" w:themeShade="D9"/>
        <w:insideV w:val="single" w:sz="4" w:space="0" w:color="A6A6A6" w:themeColor="background1" w:themeShade="A6"/>
      </w:tblBorders>
      <w:tblCellMar>
        <w:left w:w="72" w:type="dxa"/>
        <w:right w:w="72" w:type="dxa"/>
      </w:tblCellMar>
    </w:tblPr>
    <w:tblStylePr w:type="firstRow">
      <w:pPr>
        <w:wordWrap/>
        <w:spacing w:beforeLines="0" w:before="80" w:beforeAutospacing="0" w:afterLines="0" w:after="80" w:afterAutospacing="0"/>
      </w:pPr>
      <w:rPr>
        <w:rFonts w:asciiTheme="majorHAnsi" w:hAnsiTheme="majorHAnsi"/>
        <w:b/>
        <w:caps/>
        <w:smallCaps w:val="0"/>
        <w:color w:val="FFFFFF" w:themeColor="background1"/>
        <w:sz w:val="22"/>
      </w:rPr>
      <w:tblPr/>
      <w:tcPr>
        <w:tcBorders>
          <w:top w:val="nil"/>
          <w:left w:val="single" w:sz="4" w:space="0" w:color="4472C4" w:themeColor="accent1"/>
          <w:bottom w:val="nil"/>
          <w:right w:val="single" w:sz="4" w:space="0" w:color="4472C4" w:themeColor="accent1"/>
          <w:insideH w:val="nil"/>
          <w:insideV w:val="nil"/>
          <w:tl2br w:val="nil"/>
          <w:tr2bl w:val="nil"/>
        </w:tcBorders>
        <w:shd w:val="clear" w:color="auto" w:fill="1F3864" w:themeFill="accent1" w:themeFillShade="80"/>
      </w:tcPr>
    </w:tblStylePr>
    <w:tblStylePr w:type="band2Vert">
      <w:tblPr/>
      <w:tcPr>
        <w:tcBorders>
          <w:top w:val="single" w:sz="2" w:space="0" w:color="D9D9D9" w:themeColor="background1" w:themeShade="D9"/>
          <w:left w:val="single" w:sz="2" w:space="0" w:color="D9D9D9" w:themeColor="background1" w:themeShade="D9"/>
          <w:bottom w:val="single" w:sz="4" w:space="0" w:color="A6A6A6" w:themeColor="background1" w:themeShade="A6"/>
          <w:right w:val="single" w:sz="2" w:space="0" w:color="D9D9D9" w:themeColor="background1" w:themeShade="D9"/>
          <w:insideH w:val="single" w:sz="2" w:space="0" w:color="D9D9D9" w:themeColor="background1" w:themeShade="D9"/>
          <w:insideV w:val="nil"/>
          <w:tl2br w:val="nil"/>
          <w:tr2bl w:val="nil"/>
        </w:tcBorders>
        <w:shd w:val="clear" w:color="auto" w:fill="F2F2F2" w:themeFill="background1" w:themeFillShade="F2"/>
      </w:tcPr>
    </w:tblStylePr>
  </w:style>
  <w:style w:type="paragraph" w:customStyle="1" w:styleId="Espaciodetabla">
    <w:name w:val="Espacio de tabla"/>
    <w:basedOn w:val="Normal"/>
    <w:uiPriority w:val="6"/>
    <w:qFormat/>
    <w:rsid w:val="00AA2CA5"/>
    <w:pPr>
      <w:spacing w:after="0" w:line="72" w:lineRule="exact"/>
    </w:pPr>
    <w:rPr>
      <w:rFonts w:asciiTheme="minorHAnsi" w:hAnsiTheme="minorHAnsi"/>
      <w:color w:val="595959" w:themeColor="text1" w:themeTint="A6"/>
      <w:sz w:val="22"/>
      <w:szCs w:val="22"/>
      <w:lang w:eastAsia="ja-JP"/>
    </w:rPr>
  </w:style>
  <w:style w:type="paragraph" w:customStyle="1" w:styleId="Das">
    <w:name w:val="Días"/>
    <w:basedOn w:val="Normal"/>
    <w:uiPriority w:val="4"/>
    <w:qFormat/>
    <w:rsid w:val="00AA2CA5"/>
    <w:pPr>
      <w:spacing w:after="0" w:line="240" w:lineRule="auto"/>
      <w:jc w:val="right"/>
    </w:pPr>
    <w:rPr>
      <w:rFonts w:asciiTheme="minorHAnsi" w:hAnsiTheme="minorHAnsi"/>
      <w:caps/>
      <w:color w:val="595959" w:themeColor="text1" w:themeTint="A6"/>
      <w:sz w:val="22"/>
      <w:szCs w:val="22"/>
      <w:lang w:eastAsia="ja-JP"/>
    </w:rPr>
  </w:style>
  <w:style w:type="paragraph" w:styleId="Fecha">
    <w:name w:val="Date"/>
    <w:basedOn w:val="Normal"/>
    <w:next w:val="Normal"/>
    <w:link w:val="FechaCar"/>
    <w:uiPriority w:val="5"/>
    <w:unhideWhenUsed/>
    <w:qFormat/>
    <w:rsid w:val="00AA2CA5"/>
    <w:pPr>
      <w:spacing w:after="0" w:line="240" w:lineRule="auto"/>
    </w:pPr>
    <w:rPr>
      <w:rFonts w:asciiTheme="minorHAnsi" w:hAnsiTheme="minorHAnsi"/>
      <w:color w:val="595959" w:themeColor="text1" w:themeTint="A6"/>
      <w:sz w:val="22"/>
      <w:szCs w:val="22"/>
      <w:lang w:eastAsia="ja-JP"/>
    </w:rPr>
  </w:style>
  <w:style w:type="character" w:customStyle="1" w:styleId="FechaCar">
    <w:name w:val="Fecha Car"/>
    <w:basedOn w:val="Fuentedeprrafopredeter"/>
    <w:link w:val="Fecha"/>
    <w:uiPriority w:val="5"/>
    <w:rsid w:val="00AA2CA5"/>
    <w:rPr>
      <w:color w:val="595959" w:themeColor="text1" w:themeTint="A6"/>
      <w:sz w:val="22"/>
      <w:szCs w:val="22"/>
      <w:lang w:eastAsia="ja-JP"/>
    </w:rPr>
  </w:style>
  <w:style w:type="table" w:styleId="Tablaconcuadrcula1clara">
    <w:name w:val="Grid Table 1 Light"/>
    <w:basedOn w:val="Tablanormal"/>
    <w:uiPriority w:val="46"/>
    <w:rsid w:val="00AA2CA5"/>
    <w:pPr>
      <w:spacing w:before="40" w:after="0" w:line="240" w:lineRule="auto"/>
    </w:pPr>
    <w:rPr>
      <w:color w:val="595959" w:themeColor="text1" w:themeTint="A6"/>
      <w:sz w:val="22"/>
      <w:szCs w:val="22"/>
      <w:lang w:eastAsia="ja-JP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rPr>
        <w:rFonts w:asciiTheme="majorHAnsi" w:hAnsiTheme="majorHAnsi"/>
      </w:rPr>
    </w:tblStylePr>
  </w:style>
  <w:style w:type="paragraph" w:styleId="Listaconvietas4">
    <w:name w:val="List Bullet 4"/>
    <w:basedOn w:val="Normal"/>
    <w:uiPriority w:val="99"/>
    <w:semiHidden/>
    <w:unhideWhenUsed/>
    <w:rsid w:val="00AA2CA5"/>
    <w:pPr>
      <w:numPr>
        <w:numId w:val="9"/>
      </w:numPr>
      <w:spacing w:before="40" w:after="40" w:line="240" w:lineRule="auto"/>
      <w:contextualSpacing/>
    </w:pPr>
    <w:rPr>
      <w:rFonts w:asciiTheme="minorHAnsi" w:hAnsiTheme="minorHAnsi"/>
      <w:color w:val="595959" w:themeColor="text1" w:themeTint="A6"/>
      <w:sz w:val="22"/>
      <w:szCs w:val="22"/>
      <w:lang w:eastAsia="ja-JP"/>
    </w:rPr>
  </w:style>
  <w:style w:type="paragraph" w:styleId="Listaconvietas5">
    <w:name w:val="List Bullet 5"/>
    <w:basedOn w:val="Normal"/>
    <w:uiPriority w:val="99"/>
    <w:semiHidden/>
    <w:unhideWhenUsed/>
    <w:rsid w:val="00AA2CA5"/>
    <w:pPr>
      <w:numPr>
        <w:numId w:val="10"/>
      </w:numPr>
      <w:spacing w:before="40" w:after="40" w:line="240" w:lineRule="auto"/>
      <w:contextualSpacing/>
    </w:pPr>
    <w:rPr>
      <w:rFonts w:asciiTheme="minorHAnsi" w:hAnsiTheme="minorHAnsi"/>
      <w:color w:val="595959" w:themeColor="text1" w:themeTint="A6"/>
      <w:sz w:val="22"/>
      <w:szCs w:val="22"/>
      <w:lang w:eastAsia="ja-JP"/>
    </w:rPr>
  </w:style>
  <w:style w:type="table" w:styleId="Tablaconcuadrculaclara">
    <w:name w:val="Grid Table Light"/>
    <w:basedOn w:val="Tablanormal"/>
    <w:uiPriority w:val="40"/>
    <w:rsid w:val="00AA2CA5"/>
    <w:pPr>
      <w:spacing w:before="40" w:after="0" w:line="240" w:lineRule="auto"/>
    </w:pPr>
    <w:rPr>
      <w:color w:val="595959" w:themeColor="text1" w:themeTint="A6"/>
      <w:sz w:val="22"/>
      <w:szCs w:val="22"/>
      <w:lang w:eastAsia="ja-JP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Style1">
    <w:name w:val="Style1"/>
    <w:basedOn w:val="Tablanormal"/>
    <w:uiPriority w:val="99"/>
    <w:rsid w:val="00AA2CA5"/>
    <w:pPr>
      <w:spacing w:after="0" w:line="240" w:lineRule="auto"/>
    </w:pPr>
    <w:rPr>
      <w:color w:val="595959" w:themeColor="text1" w:themeTint="A6"/>
      <w:sz w:val="22"/>
      <w:szCs w:val="22"/>
      <w:lang w:eastAsia="ja-JP"/>
    </w:rPr>
    <w:tblPr>
      <w:tblBorders>
        <w:top w:val="single" w:sz="4" w:space="0" w:color="A6A6A6" w:themeColor="background1" w:themeShade="A6"/>
        <w:left w:val="single" w:sz="4" w:space="0" w:color="A6A6A6" w:themeColor="background1" w:themeShade="A6"/>
        <w:bottom w:val="single" w:sz="4" w:space="0" w:color="A6A6A6" w:themeColor="background1" w:themeShade="A6"/>
        <w:right w:val="single" w:sz="4" w:space="0" w:color="A6A6A6" w:themeColor="background1" w:themeShade="A6"/>
        <w:insideH w:val="single" w:sz="2" w:space="0" w:color="D9D9D9" w:themeColor="background1" w:themeShade="D9"/>
      </w:tblBorders>
      <w:tblCellMar>
        <w:left w:w="72" w:type="dxa"/>
        <w:right w:w="72" w:type="dxa"/>
      </w:tblCellMar>
    </w:tblPr>
    <w:tblStylePr w:type="firstRow">
      <w:pPr>
        <w:wordWrap/>
        <w:spacing w:beforeLines="0" w:before="80" w:beforeAutospacing="0" w:afterLines="0" w:after="80" w:afterAutospacing="0"/>
      </w:pPr>
      <w:rPr>
        <w:rFonts w:asciiTheme="majorHAnsi" w:hAnsiTheme="majorHAnsi"/>
        <w:b/>
        <w:i w:val="0"/>
        <w:caps/>
        <w:smallCaps w:val="0"/>
        <w:color w:val="FFFFFF" w:themeColor="background1"/>
        <w:sz w:val="22"/>
      </w:rPr>
      <w:tblPr/>
      <w:trPr>
        <w:tblHeader/>
      </w:trPr>
      <w:tcPr>
        <w:tcBorders>
          <w:top w:val="single" w:sz="4" w:space="0" w:color="1F3864" w:themeColor="accent1" w:themeShade="80"/>
          <w:left w:val="single" w:sz="4" w:space="0" w:color="1F3864" w:themeColor="accent1" w:themeShade="80"/>
          <w:bottom w:val="single" w:sz="4" w:space="0" w:color="1F3864" w:themeColor="accent1" w:themeShade="80"/>
          <w:right w:val="single" w:sz="4" w:space="0" w:color="1F3864" w:themeColor="accent1" w:themeShade="80"/>
          <w:insideH w:val="nil"/>
          <w:insideV w:val="nil"/>
          <w:tl2br w:val="nil"/>
          <w:tr2bl w:val="nil"/>
        </w:tcBorders>
        <w:shd w:val="clear" w:color="auto" w:fill="1F3864" w:themeFill="accent1" w:themeFillShade="80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lberto\Movistar%20Cloud\INFORMATICA%20DEPARTAMENTO\FORMACION\GMQTECH\_PLANTILLA%20WORD%20reducida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11EA9ADFA5B4D25BAA95379CC8F9F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1FAD36-C3DA-455D-84CF-85D43A4D3589}"/>
      </w:docPartPr>
      <w:docPartBody>
        <w:p w:rsidR="00D708C5" w:rsidRDefault="00000000">
          <w:pPr>
            <w:pStyle w:val="D11EA9ADFA5B4D25BAA95379CC8F9F70"/>
          </w:pPr>
          <w:r>
            <w:rPr>
              <w:color w:val="0A2F41" w:themeColor="accent1" w:themeShade="80"/>
              <w:lang w:bidi="es-ES"/>
            </w:rPr>
            <w:t>Insertar título tema o módulo</w:t>
          </w:r>
        </w:p>
      </w:docPartBody>
    </w:docPart>
    <w:docPart>
      <w:docPartPr>
        <w:name w:val="34E99B9DD68E43AA8FA6242D1CD39C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227C87-E69E-4EE5-9607-AD4AFC86B270}"/>
      </w:docPartPr>
      <w:docPartBody>
        <w:p w:rsidR="00D708C5" w:rsidRDefault="00000000">
          <w:pPr>
            <w:pStyle w:val="34E99B9DD68E43AA8FA6242D1CD39C67"/>
          </w:pPr>
          <w:r w:rsidRPr="009D7395">
            <w:rPr>
              <w:color w:val="0A2F41" w:themeColor="accent1" w:themeShade="80"/>
              <w:lang w:bidi="es-ES"/>
            </w:rPr>
            <w:t xml:space="preserve">Insertar </w:t>
          </w:r>
          <w:r>
            <w:rPr>
              <w:color w:val="0A2F41" w:themeColor="accent1" w:themeShade="80"/>
              <w:lang w:bidi="es-ES"/>
            </w:rPr>
            <w:t>otro</w:t>
          </w:r>
          <w:r w:rsidRPr="009D7395">
            <w:rPr>
              <w:color w:val="0A2F41" w:themeColor="accent1" w:themeShade="80"/>
              <w:lang w:bidi="es-ES"/>
            </w:rPr>
            <w:t xml:space="preserve"> título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Sans-Bold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DejaVuSans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AnonymousPro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808"/>
    <w:rsid w:val="000D3948"/>
    <w:rsid w:val="001211C3"/>
    <w:rsid w:val="00D708C5"/>
    <w:rsid w:val="00F06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11EA9ADFA5B4D25BAA95379CC8F9F70">
    <w:name w:val="D11EA9ADFA5B4D25BAA95379CC8F9F70"/>
  </w:style>
  <w:style w:type="paragraph" w:customStyle="1" w:styleId="34E99B9DD68E43AA8FA6242D1CD39C67">
    <w:name w:val="34E99B9DD68E43AA8FA6242D1CD39C6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3">
      <a:majorFont>
        <a:latin typeface="Bodoni MT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EEA25CC0A0AC24199CDC46C25B8B0BC" ma:contentTypeVersion="10" ma:contentTypeDescription="Create a new document." ma:contentTypeScope="" ma:versionID="e3b47856d4cf355c0dacb39e1084d14f">
  <xsd:schema xmlns:xsd="http://www.w3.org/2001/XMLSchema" xmlns:xs="http://www.w3.org/2001/XMLSchema" xmlns:p="http://schemas.microsoft.com/office/2006/metadata/properties" xmlns:ns1="http://schemas.microsoft.com/sharepoint/v3" xmlns:ns2="6dc4bcd6-49db-4c07-9060-8acfc67cef9f" xmlns:ns3="fb0879af-3eba-417a-a55a-ffe6dcd6ca77" targetNamespace="http://schemas.microsoft.com/office/2006/metadata/properties" ma:root="true" ma:fieldsID="a845a615265fdb1f7b12cc65ac20ecbd" ns1:_="" ns2:_="" ns3:_="">
    <xsd:import namespace="http://schemas.microsoft.com/sharepoint/v3"/>
    <xsd:import namespace="6dc4bcd6-49db-4c07-9060-8acfc67cef9f"/>
    <xsd:import namespace="fb0879af-3eba-417a-a55a-ffe6dcd6ca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3:SharedWithUsers" minOccurs="0"/>
                <xsd:element ref="ns3:SharedWithDetails" minOccurs="0"/>
                <xsd:element ref="ns3:LastSharedByUser" minOccurs="0"/>
                <xsd:element ref="ns3:LastSharedByTime" minOccurs="0"/>
                <xsd:element ref="ns1:_ip_UnifiedCompliancePolicyProperties" minOccurs="0"/>
                <xsd:element ref="ns1:_ip_UnifiedCompliancePolicyUIAction" minOccurs="0"/>
                <xsd:element ref="ns2:MediaServiceAuto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c4bcd6-49db-4c07-9060-8acfc67cef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7" nillable="true" ma:displayName="MediaServiceAutoTags" ma:internalName="MediaServiceAutoTag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0879af-3eba-417a-a55a-ffe6dcd6ca77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3" nillable="true" ma:displayName="Last Shared By User" ma:hidden="true" ma:internalName="LastSharedByUser" ma:readOnly="true">
      <xsd:simpleType>
        <xsd:restriction base="dms:Note"/>
      </xsd:simpleType>
    </xsd:element>
    <xsd:element name="LastSharedByTime" ma:index="14" nillable="true" ma:displayName="Last Shared By Time" ma:hidden="true" ma:internalName="LastSharedByTime" ma:readOnly="true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20D2437-8BC8-4E96-9326-C9FB43072E6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D40F5E8-4448-4982-82F4-146B74EB9EB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A075BD4-F53C-4E01-9EDE-4652C8A1FE4B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D7D55E06-64DA-42F3-AD6E-D3DC24069E4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6dc4bcd6-49db-4c07-9060-8acfc67cef9f"/>
    <ds:schemaRef ds:uri="fb0879af-3eba-417a-a55a-ffe6dcd6ca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_PLANTILLA WORD reducida.DOTX</Template>
  <TotalTime>2</TotalTime>
  <Pages>20</Pages>
  <Words>4440</Words>
  <Characters>24426</Characters>
  <Application>Microsoft Office Word</Application>
  <DocSecurity>0</DocSecurity>
  <Lines>203</Lines>
  <Paragraphs>57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Ejercicios de bucles</dc:title>
  <dc:subject>Programación</dc:subject>
  <dc:creator>Alberto</dc:creator>
  <cp:keywords/>
  <dc:description/>
  <cp:lastModifiedBy>Alberto Ruiz</cp:lastModifiedBy>
  <cp:revision>2</cp:revision>
  <dcterms:created xsi:type="dcterms:W3CDTF">2022-11-17T09:05:00Z</dcterms:created>
  <dcterms:modified xsi:type="dcterms:W3CDTF">2026-02-03T07:08:00Z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0x010100DEEA25CC0A0AC24199CDC46C25B8B0BC</vt:lpwstr>
  </property>
</Properties>
</file>